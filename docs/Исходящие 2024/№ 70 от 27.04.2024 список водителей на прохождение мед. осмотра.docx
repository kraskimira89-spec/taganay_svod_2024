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562D7EE9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 xml:space="preserve">№ </w:t>
      </w:r>
      <w:r w:rsidR="0017046C">
        <w:rPr>
          <w:szCs w:val="28"/>
        </w:rPr>
        <w:t>70</w:t>
      </w:r>
      <w:r w:rsidRPr="004E2D88">
        <w:rPr>
          <w:szCs w:val="28"/>
        </w:rPr>
        <w:t xml:space="preserve"> от </w:t>
      </w:r>
      <w:r w:rsidR="00291B30">
        <w:rPr>
          <w:szCs w:val="28"/>
        </w:rPr>
        <w:t>2</w:t>
      </w:r>
      <w:r w:rsidR="0017046C">
        <w:rPr>
          <w:szCs w:val="28"/>
        </w:rPr>
        <w:t>7</w:t>
      </w:r>
      <w:r w:rsidRPr="004E2D88">
        <w:rPr>
          <w:szCs w:val="28"/>
        </w:rPr>
        <w:t xml:space="preserve"> </w:t>
      </w:r>
      <w:r w:rsidR="0017046C">
        <w:rPr>
          <w:szCs w:val="28"/>
        </w:rPr>
        <w:t>апреля</w:t>
      </w:r>
      <w:r w:rsidRPr="004E2D88">
        <w:rPr>
          <w:szCs w:val="28"/>
        </w:rPr>
        <w:t xml:space="preserve"> 2024 г.</w:t>
      </w:r>
      <w:r w:rsidR="0035628C" w:rsidRPr="004E2D88">
        <w:rPr>
          <w:szCs w:val="28"/>
        </w:rPr>
        <w:t xml:space="preserve"> </w:t>
      </w:r>
    </w:p>
    <w:p w14:paraId="0FE28AF5" w14:textId="6AAF0D9F" w:rsidR="004E2D88" w:rsidRPr="003A594D" w:rsidRDefault="0035628C" w:rsidP="003A594D">
      <w:pPr>
        <w:rPr>
          <w:szCs w:val="28"/>
        </w:rPr>
      </w:pPr>
      <w:r w:rsidRPr="004E2D88">
        <w:rPr>
          <w:szCs w:val="28"/>
        </w:rPr>
        <w:t xml:space="preserve">                                                                  </w:t>
      </w:r>
    </w:p>
    <w:p w14:paraId="2BDD9A84" w14:textId="5AF75BF0" w:rsidR="003A594D" w:rsidRDefault="00663185" w:rsidP="003A594D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ГБУЗ ЯНАО «Ноябрьская ССМП»</w:t>
      </w:r>
    </w:p>
    <w:p w14:paraId="67732E34" w14:textId="0CD0172E" w:rsidR="00FA686B" w:rsidRDefault="00FA686B" w:rsidP="00FA686B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                                             И.о. О.Ю. Кравченко</w:t>
      </w:r>
    </w:p>
    <w:p w14:paraId="11AFA80F" w14:textId="75AF1DF2" w:rsidR="00663185" w:rsidRPr="00FA686B" w:rsidRDefault="00663185" w:rsidP="00FA686B">
      <w:pPr>
        <w:pStyle w:val="ae"/>
        <w:ind w:left="4962"/>
        <w:rPr>
          <w:b/>
          <w:bCs/>
          <w:szCs w:val="28"/>
        </w:rPr>
      </w:pPr>
      <w:r>
        <w:t>ул. Энтузиастов, д. 65,</w:t>
      </w:r>
    </w:p>
    <w:p w14:paraId="6021770F" w14:textId="0E9DD614" w:rsidR="00663185" w:rsidRDefault="00663185" w:rsidP="00FA686B">
      <w:pPr>
        <w:pStyle w:val="ae"/>
        <w:ind w:left="4962"/>
      </w:pPr>
      <w:r>
        <w:t>г. Ноябрьск, ЯНАО</w:t>
      </w:r>
    </w:p>
    <w:p w14:paraId="72C051D3" w14:textId="2586508A" w:rsidR="00663185" w:rsidRPr="00663185" w:rsidRDefault="00663185" w:rsidP="00FA686B">
      <w:pPr>
        <w:pStyle w:val="ae"/>
        <w:ind w:left="4962"/>
      </w:pPr>
      <w:r>
        <w:t>тел./факс (3496) 39-83-03</w:t>
      </w:r>
    </w:p>
    <w:p w14:paraId="055B8493" w14:textId="77777777" w:rsidR="004E2D88" w:rsidRDefault="004E2D88" w:rsidP="00663185">
      <w:pPr>
        <w:ind w:left="567" w:firstLine="5670"/>
        <w:rPr>
          <w:b/>
          <w:bCs/>
        </w:rPr>
      </w:pPr>
    </w:p>
    <w:p w14:paraId="626AE315" w14:textId="77777777" w:rsidR="00663185" w:rsidRDefault="00663185" w:rsidP="00663185">
      <w:pPr>
        <w:ind w:left="567" w:firstLine="5670"/>
        <w:rPr>
          <w:b/>
          <w:bCs/>
        </w:rPr>
      </w:pPr>
    </w:p>
    <w:p w14:paraId="5C4E8B23" w14:textId="4F64D19A" w:rsidR="00663185" w:rsidRDefault="00663185" w:rsidP="00663185">
      <w:pPr>
        <w:ind w:left="567"/>
        <w:jc w:val="center"/>
        <w:rPr>
          <w:b/>
          <w:bCs/>
        </w:rPr>
      </w:pPr>
      <w:r>
        <w:rPr>
          <w:b/>
          <w:bCs/>
        </w:rPr>
        <w:t xml:space="preserve">Уважаемая </w:t>
      </w:r>
      <w:r w:rsidR="00FA686B">
        <w:rPr>
          <w:b/>
          <w:bCs/>
        </w:rPr>
        <w:t>Олеся Юрьевна</w:t>
      </w:r>
      <w:r>
        <w:rPr>
          <w:b/>
          <w:bCs/>
        </w:rPr>
        <w:t>!</w:t>
      </w:r>
    </w:p>
    <w:p w14:paraId="1307B9F1" w14:textId="205E63B6" w:rsidR="00663185" w:rsidRDefault="00663185" w:rsidP="00663185">
      <w:pPr>
        <w:ind w:firstLine="567"/>
        <w:jc w:val="both"/>
      </w:pPr>
      <w:r>
        <w:t>Прошу Вас включить в договор об оказании платных медицинских услуг по проведению предрейсовых медицинских осмотров водителей в амбулаторном кабинете ГБУЗ ЯНАО «Ноябрьская ССМП» водител</w:t>
      </w:r>
      <w:r w:rsidR="0017046C">
        <w:t>ей</w:t>
      </w:r>
      <w:r>
        <w:t xml:space="preserve"> в количестве </w:t>
      </w:r>
      <w:r w:rsidR="0017046C">
        <w:t>5</w:t>
      </w:r>
      <w:r>
        <w:t xml:space="preserve"> человек.</w:t>
      </w:r>
    </w:p>
    <w:p w14:paraId="3654724E" w14:textId="4039215D" w:rsidR="00663185" w:rsidRDefault="00663185" w:rsidP="00663185">
      <w:pPr>
        <w:jc w:val="both"/>
      </w:pPr>
      <w:r>
        <w:t xml:space="preserve">Дата начала оказания услуг с </w:t>
      </w:r>
      <w:r w:rsidR="0017046C">
        <w:t>28</w:t>
      </w:r>
      <w:r>
        <w:t xml:space="preserve"> «</w:t>
      </w:r>
      <w:r w:rsidR="0017046C">
        <w:t>апреля</w:t>
      </w:r>
      <w:r>
        <w:t>» 2024 г.</w:t>
      </w:r>
    </w:p>
    <w:p w14:paraId="46641992" w14:textId="77777777" w:rsidR="00663185" w:rsidRDefault="00663185" w:rsidP="00663185">
      <w:pPr>
        <w:ind w:left="567"/>
        <w:jc w:val="both"/>
      </w:pPr>
    </w:p>
    <w:p w14:paraId="721E2944" w14:textId="6BB1C20C" w:rsidR="00663185" w:rsidRDefault="00663185" w:rsidP="00663185">
      <w:pPr>
        <w:ind w:left="567"/>
        <w:jc w:val="both"/>
      </w:pPr>
      <w:r>
        <w:t>Приложение:</w:t>
      </w:r>
    </w:p>
    <w:p w14:paraId="260108D3" w14:textId="77777777" w:rsidR="00663185" w:rsidRDefault="00663185" w:rsidP="00663185">
      <w:pPr>
        <w:ind w:left="567"/>
        <w:jc w:val="both"/>
      </w:pPr>
    </w:p>
    <w:p w14:paraId="25CBB394" w14:textId="1318A199" w:rsidR="00663185" w:rsidRPr="00663185" w:rsidRDefault="00663185" w:rsidP="00663185">
      <w:pPr>
        <w:ind w:left="567"/>
        <w:jc w:val="both"/>
        <w:rPr>
          <w:sz w:val="24"/>
          <w:szCs w:val="24"/>
        </w:rPr>
      </w:pPr>
      <w:r w:rsidRPr="00663185">
        <w:rPr>
          <w:sz w:val="24"/>
          <w:szCs w:val="24"/>
        </w:rPr>
        <w:t>- списочный состав водителей, подлежащих предрейсовому медицинскому осмотру с полным указанием Ф.И.О., занимаемой должности.</w:t>
      </w: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2D069BBE" w14:textId="173564B0" w:rsidR="005000D7" w:rsidRDefault="005000D7" w:rsidP="003A594D">
      <w:pPr>
        <w:pStyle w:val="22"/>
        <w:shd w:val="clear" w:color="auto" w:fill="auto"/>
        <w:spacing w:before="0" w:after="0" w:line="360" w:lineRule="auto"/>
        <w:ind w:hanging="284"/>
        <w:rPr>
          <w:szCs w:val="26"/>
        </w:rPr>
      </w:pPr>
    </w:p>
    <w:p w14:paraId="199C917F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144F439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67E567BC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66C982AB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1C7AB46C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4DCF92E8" w14:textId="77777777" w:rsidR="003A594D" w:rsidRDefault="003A594D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2FFAEA3" w14:textId="76648335" w:rsidR="003A594D" w:rsidRDefault="003A594D" w:rsidP="003A594D">
      <w:pPr>
        <w:pStyle w:val="22"/>
        <w:shd w:val="clear" w:color="auto" w:fill="auto"/>
        <w:spacing w:before="0" w:after="0" w:line="360" w:lineRule="auto"/>
        <w:ind w:left="-851" w:firstLine="425"/>
        <w:rPr>
          <w:szCs w:val="26"/>
        </w:rPr>
      </w:pPr>
    </w:p>
    <w:p w14:paraId="79CD9A88" w14:textId="77777777" w:rsidR="005000D7" w:rsidRDefault="005000D7" w:rsidP="00020CF0">
      <w:pPr>
        <w:pStyle w:val="22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72DFE2F" w14:textId="77777777" w:rsidR="00900C99" w:rsidRPr="0026648C" w:rsidRDefault="00900C99" w:rsidP="00900C99">
      <w:pPr>
        <w:pStyle w:val="1"/>
        <w:jc w:val="right"/>
        <w:rPr>
          <w:b/>
          <w:color w:val="3B3838"/>
        </w:rPr>
      </w:pPr>
      <w:r w:rsidRPr="0026648C">
        <w:rPr>
          <w:b/>
          <w:color w:val="3B3838"/>
        </w:rPr>
        <w:lastRenderedPageBreak/>
        <w:t>УТВЕРЖДАЮ</w:t>
      </w:r>
    </w:p>
    <w:p w14:paraId="5A7D18C8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Председатель РКООИ «ЦИП «Таганай» </w:t>
      </w:r>
    </w:p>
    <w:p w14:paraId="0C2C83FB" w14:textId="77777777" w:rsidR="00900C99" w:rsidRPr="0026648C" w:rsidRDefault="00900C99" w:rsidP="00900C99">
      <w:pPr>
        <w:jc w:val="right"/>
        <w:rPr>
          <w:b/>
          <w:color w:val="3B3838"/>
        </w:rPr>
      </w:pPr>
      <w:r w:rsidRPr="0026648C">
        <w:rPr>
          <w:b/>
          <w:color w:val="3B3838"/>
        </w:rPr>
        <w:t xml:space="preserve">_____________ С.В. Богдановский </w:t>
      </w:r>
    </w:p>
    <w:p w14:paraId="1CE0111A" w14:textId="77777777" w:rsidR="00900C99" w:rsidRPr="0026648C" w:rsidRDefault="00900C99" w:rsidP="00BA022A">
      <w:pPr>
        <w:rPr>
          <w:b/>
          <w:color w:val="3B3838"/>
        </w:rPr>
      </w:pPr>
    </w:p>
    <w:p w14:paraId="5AFCE670" w14:textId="77777777" w:rsidR="00900C99" w:rsidRPr="0026648C" w:rsidRDefault="00900C99" w:rsidP="00900C99">
      <w:pPr>
        <w:pStyle w:val="2"/>
        <w:rPr>
          <w:color w:val="3B3838"/>
        </w:rPr>
      </w:pPr>
    </w:p>
    <w:p w14:paraId="33214848" w14:textId="77777777" w:rsidR="00900C99" w:rsidRPr="0026648C" w:rsidRDefault="00900C99" w:rsidP="00900C99">
      <w:pPr>
        <w:pStyle w:val="2"/>
        <w:rPr>
          <w:color w:val="3B3838"/>
        </w:rPr>
      </w:pPr>
      <w:r w:rsidRPr="0026648C">
        <w:rPr>
          <w:color w:val="3B3838"/>
        </w:rPr>
        <w:t xml:space="preserve">Перечень работников </w:t>
      </w:r>
    </w:p>
    <w:p w14:paraId="1EDEB3B9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РКООИ «ЦИП «Таганай» </w:t>
      </w:r>
    </w:p>
    <w:p w14:paraId="60A17135" w14:textId="77777777" w:rsidR="00900C99" w:rsidRPr="0026648C" w:rsidRDefault="00900C99" w:rsidP="00900C99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>подлежащих предрейсовому медицинскому осмотру</w:t>
      </w:r>
    </w:p>
    <w:p w14:paraId="6A7DEDE2" w14:textId="25F0C52E" w:rsidR="00900C99" w:rsidRPr="0026648C" w:rsidRDefault="00900C99" w:rsidP="00BA022A">
      <w:pPr>
        <w:jc w:val="center"/>
        <w:rPr>
          <w:b/>
          <w:color w:val="3B3838"/>
        </w:rPr>
      </w:pPr>
      <w:r w:rsidRPr="0026648C">
        <w:rPr>
          <w:b/>
          <w:color w:val="3B3838"/>
        </w:rPr>
        <w:t xml:space="preserve">по состоянию на </w:t>
      </w:r>
      <w:r>
        <w:rPr>
          <w:b/>
          <w:color w:val="3B3838"/>
        </w:rPr>
        <w:t>2</w:t>
      </w:r>
      <w:r w:rsidR="0017046C">
        <w:rPr>
          <w:b/>
          <w:color w:val="3B3838"/>
        </w:rPr>
        <w:t>8</w:t>
      </w:r>
      <w:r w:rsidRPr="0026648C">
        <w:rPr>
          <w:b/>
          <w:color w:val="3B3838"/>
        </w:rPr>
        <w:t>.</w:t>
      </w:r>
      <w:r>
        <w:rPr>
          <w:b/>
          <w:color w:val="3B3838"/>
        </w:rPr>
        <w:t>0</w:t>
      </w:r>
      <w:r w:rsidR="0017046C">
        <w:rPr>
          <w:b/>
          <w:color w:val="3B3838"/>
        </w:rPr>
        <w:t>4</w:t>
      </w:r>
      <w:r w:rsidRPr="0026648C">
        <w:rPr>
          <w:b/>
          <w:color w:val="3B3838"/>
        </w:rPr>
        <w:t>.202</w:t>
      </w:r>
      <w:r>
        <w:rPr>
          <w:b/>
          <w:color w:val="3B3838"/>
        </w:rPr>
        <w:t>4</w:t>
      </w:r>
      <w:r w:rsidRPr="0026648C">
        <w:rPr>
          <w:b/>
          <w:color w:val="3B3838"/>
        </w:rPr>
        <w:t xml:space="preserve"> </w:t>
      </w:r>
      <w:r>
        <w:rPr>
          <w:b/>
          <w:color w:val="3B3838"/>
        </w:rPr>
        <w:t>г.</w:t>
      </w:r>
    </w:p>
    <w:p w14:paraId="7C1BDF53" w14:textId="77777777" w:rsidR="00900C99" w:rsidRPr="0026648C" w:rsidRDefault="00900C99" w:rsidP="00900C99">
      <w:pPr>
        <w:jc w:val="center"/>
        <w:rPr>
          <w:b/>
          <w:color w:val="3B3838"/>
        </w:rPr>
      </w:pPr>
    </w:p>
    <w:tbl>
      <w:tblPr>
        <w:tblW w:w="10020" w:type="dxa"/>
        <w:tblInd w:w="-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0"/>
        <w:gridCol w:w="3682"/>
        <w:gridCol w:w="1846"/>
        <w:gridCol w:w="1984"/>
        <w:gridCol w:w="1888"/>
      </w:tblGrid>
      <w:tr w:rsidR="00900C99" w:rsidRPr="0026648C" w14:paraId="7A07511D" w14:textId="77777777" w:rsidTr="00DB3B77">
        <w:trPr>
          <w:trHeight w:val="580"/>
        </w:trPr>
        <w:tc>
          <w:tcPr>
            <w:tcW w:w="620" w:type="dxa"/>
          </w:tcPr>
          <w:p w14:paraId="54536664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№</w:t>
            </w:r>
          </w:p>
          <w:p w14:paraId="1E8BF242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п/п</w:t>
            </w:r>
          </w:p>
        </w:tc>
        <w:tc>
          <w:tcPr>
            <w:tcW w:w="3682" w:type="dxa"/>
          </w:tcPr>
          <w:p w14:paraId="3FB68608" w14:textId="7DFD8DB5" w:rsidR="00DB3B77" w:rsidRPr="00DB3B77" w:rsidRDefault="00900C99" w:rsidP="00DB3B77">
            <w:pPr>
              <w:pStyle w:val="ae"/>
              <w:jc w:val="center"/>
              <w:rPr>
                <w:b/>
                <w:bCs/>
              </w:rPr>
            </w:pPr>
            <w:r w:rsidRPr="00DB3B77">
              <w:rPr>
                <w:b/>
                <w:bCs/>
              </w:rPr>
              <w:t>Ф.И.О.</w:t>
            </w:r>
            <w:r w:rsidR="00DB3B77" w:rsidRPr="00DB3B77">
              <w:rPr>
                <w:b/>
                <w:bCs/>
              </w:rPr>
              <w:t>,</w:t>
            </w:r>
          </w:p>
          <w:p w14:paraId="79D97EFA" w14:textId="6BB9531E" w:rsidR="00900C99" w:rsidRPr="0026648C" w:rsidRDefault="00DB3B77" w:rsidP="00DB3B77">
            <w:pPr>
              <w:pStyle w:val="ae"/>
              <w:jc w:val="center"/>
            </w:pPr>
            <w:r w:rsidRPr="00DB3B77">
              <w:rPr>
                <w:b/>
                <w:bCs/>
              </w:rPr>
              <w:t>дата рождения</w:t>
            </w:r>
          </w:p>
        </w:tc>
        <w:tc>
          <w:tcPr>
            <w:tcW w:w="1846" w:type="dxa"/>
          </w:tcPr>
          <w:p w14:paraId="27E93515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Должность</w:t>
            </w:r>
          </w:p>
        </w:tc>
        <w:tc>
          <w:tcPr>
            <w:tcW w:w="1984" w:type="dxa"/>
          </w:tcPr>
          <w:p w14:paraId="38A62EA3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Дата устройства</w:t>
            </w:r>
          </w:p>
        </w:tc>
        <w:tc>
          <w:tcPr>
            <w:tcW w:w="1888" w:type="dxa"/>
          </w:tcPr>
          <w:p w14:paraId="5A57EC0B" w14:textId="77777777" w:rsidR="00900C99" w:rsidRPr="0026648C" w:rsidRDefault="00900C99" w:rsidP="00203571">
            <w:pPr>
              <w:jc w:val="center"/>
              <w:rPr>
                <w:b/>
                <w:color w:val="3B3838"/>
              </w:rPr>
            </w:pPr>
            <w:r w:rsidRPr="0026648C">
              <w:rPr>
                <w:b/>
                <w:color w:val="3B3838"/>
              </w:rPr>
              <w:t>Условия трудового договора</w:t>
            </w:r>
          </w:p>
        </w:tc>
      </w:tr>
      <w:tr w:rsidR="00900C99" w:rsidRPr="0026648C" w14:paraId="2D9A9AC0" w14:textId="77777777" w:rsidTr="00DB3B77">
        <w:trPr>
          <w:trHeight w:val="580"/>
        </w:trPr>
        <w:tc>
          <w:tcPr>
            <w:tcW w:w="620" w:type="dxa"/>
          </w:tcPr>
          <w:p w14:paraId="05BFADB0" w14:textId="77777777" w:rsidR="00900C99" w:rsidRPr="0026648C" w:rsidRDefault="00900C99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</w:t>
            </w:r>
          </w:p>
        </w:tc>
        <w:tc>
          <w:tcPr>
            <w:tcW w:w="3682" w:type="dxa"/>
          </w:tcPr>
          <w:p w14:paraId="2576FEFF" w14:textId="792660C5" w:rsidR="00900C99" w:rsidRPr="0026648C" w:rsidRDefault="0017046C" w:rsidP="00DB3B77">
            <w:pPr>
              <w:rPr>
                <w:color w:val="3B3838"/>
              </w:rPr>
            </w:pPr>
            <w:r>
              <w:rPr>
                <w:color w:val="3B3838"/>
              </w:rPr>
              <w:t>Ладин Антон Васильевич</w:t>
            </w:r>
            <w:r w:rsidR="00DB3B77">
              <w:rPr>
                <w:color w:val="3B3838"/>
              </w:rPr>
              <w:t xml:space="preserve">, </w:t>
            </w:r>
            <w:r>
              <w:rPr>
                <w:color w:val="3B3838"/>
              </w:rPr>
              <w:t>05</w:t>
            </w:r>
            <w:r w:rsidR="00DB3B77">
              <w:rPr>
                <w:color w:val="3B3838"/>
              </w:rPr>
              <w:t>.0</w:t>
            </w:r>
            <w:r>
              <w:rPr>
                <w:color w:val="3B3838"/>
              </w:rPr>
              <w:t>3</w:t>
            </w:r>
            <w:r w:rsidR="00DB3B77">
              <w:rPr>
                <w:color w:val="3B3838"/>
              </w:rPr>
              <w:t>.19</w:t>
            </w:r>
            <w:r>
              <w:rPr>
                <w:color w:val="3B3838"/>
              </w:rPr>
              <w:t>80</w:t>
            </w:r>
            <w:r w:rsidR="00DB3B77">
              <w:rPr>
                <w:color w:val="3B3838"/>
              </w:rPr>
              <w:t xml:space="preserve"> г.</w:t>
            </w:r>
          </w:p>
        </w:tc>
        <w:tc>
          <w:tcPr>
            <w:tcW w:w="1846" w:type="dxa"/>
          </w:tcPr>
          <w:p w14:paraId="6121501B" w14:textId="77777777" w:rsidR="00900C99" w:rsidRPr="0026648C" w:rsidRDefault="00900C99" w:rsidP="00203571">
            <w:pPr>
              <w:jc w:val="center"/>
              <w:rPr>
                <w:color w:val="3B3838"/>
                <w:szCs w:val="28"/>
                <w:vertAlign w:val="superscript"/>
              </w:rPr>
            </w:pPr>
            <w:r w:rsidRPr="0026648C"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560B02FC" w14:textId="52AD72AD" w:rsidR="00900C99" w:rsidRPr="0026648C" w:rsidRDefault="0017046C" w:rsidP="00203571">
            <w:pPr>
              <w:jc w:val="center"/>
              <w:rPr>
                <w:color w:val="3B3838"/>
                <w:szCs w:val="28"/>
                <w:vertAlign w:val="superscript"/>
              </w:rPr>
            </w:pPr>
            <w:r>
              <w:rPr>
                <w:color w:val="3B3838"/>
              </w:rPr>
              <w:t>26</w:t>
            </w:r>
            <w:r w:rsidR="00900C99" w:rsidRPr="0026648C">
              <w:rPr>
                <w:color w:val="3B3838"/>
              </w:rPr>
              <w:t>.0</w:t>
            </w:r>
            <w:r>
              <w:rPr>
                <w:color w:val="3B3838"/>
              </w:rPr>
              <w:t>4</w:t>
            </w:r>
            <w:r w:rsidR="00900C99" w:rsidRPr="0026648C">
              <w:rPr>
                <w:color w:val="3B3838"/>
              </w:rPr>
              <w:t>.202</w:t>
            </w:r>
            <w:r w:rsidR="00900C99">
              <w:rPr>
                <w:color w:val="3B3838"/>
              </w:rPr>
              <w:t>4</w:t>
            </w:r>
            <w:r w:rsidR="00DB3B77">
              <w:rPr>
                <w:color w:val="3B3838"/>
              </w:rPr>
              <w:t xml:space="preserve"> г.</w:t>
            </w:r>
          </w:p>
        </w:tc>
        <w:tc>
          <w:tcPr>
            <w:tcW w:w="1888" w:type="dxa"/>
          </w:tcPr>
          <w:p w14:paraId="7F7E5BF4" w14:textId="77777777" w:rsidR="00900C99" w:rsidRPr="0026648C" w:rsidRDefault="00900C99" w:rsidP="00203571">
            <w:pPr>
              <w:jc w:val="center"/>
              <w:rPr>
                <w:color w:val="3B3838"/>
                <w:szCs w:val="2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4EEBA60A" w14:textId="77777777" w:rsidTr="00DB3B77">
        <w:trPr>
          <w:trHeight w:val="580"/>
        </w:trPr>
        <w:tc>
          <w:tcPr>
            <w:tcW w:w="620" w:type="dxa"/>
          </w:tcPr>
          <w:p w14:paraId="659528B3" w14:textId="414D9F8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2</w:t>
            </w:r>
          </w:p>
        </w:tc>
        <w:tc>
          <w:tcPr>
            <w:tcW w:w="3682" w:type="dxa"/>
          </w:tcPr>
          <w:p w14:paraId="264741AE" w14:textId="181FDEE7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Лукаш Николай Михайлович, 30.01.1960 г.</w:t>
            </w:r>
          </w:p>
        </w:tc>
        <w:tc>
          <w:tcPr>
            <w:tcW w:w="1846" w:type="dxa"/>
          </w:tcPr>
          <w:p w14:paraId="16AF8435" w14:textId="4994420C" w:rsidR="00DB3B77" w:rsidRPr="0026648C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666FB07B" w14:textId="2F27EBE7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06.03.2024 г.</w:t>
            </w:r>
          </w:p>
        </w:tc>
        <w:tc>
          <w:tcPr>
            <w:tcW w:w="1888" w:type="dxa"/>
          </w:tcPr>
          <w:p w14:paraId="65D2469B" w14:textId="56657FE8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534F0695" w14:textId="77777777" w:rsidTr="00DB3B77">
        <w:trPr>
          <w:trHeight w:val="580"/>
        </w:trPr>
        <w:tc>
          <w:tcPr>
            <w:tcW w:w="620" w:type="dxa"/>
          </w:tcPr>
          <w:p w14:paraId="703CFC6C" w14:textId="19BC7081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3</w:t>
            </w:r>
          </w:p>
        </w:tc>
        <w:tc>
          <w:tcPr>
            <w:tcW w:w="3682" w:type="dxa"/>
          </w:tcPr>
          <w:p w14:paraId="6EACAF25" w14:textId="032CB832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Кореньков Константин Владимирович, 20.02.1984 г.</w:t>
            </w:r>
          </w:p>
        </w:tc>
        <w:tc>
          <w:tcPr>
            <w:tcW w:w="1846" w:type="dxa"/>
          </w:tcPr>
          <w:p w14:paraId="71C81EA4" w14:textId="2D9EC435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254C71B1" w14:textId="694984B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15.03.2023 г.</w:t>
            </w:r>
          </w:p>
        </w:tc>
        <w:tc>
          <w:tcPr>
            <w:tcW w:w="1888" w:type="dxa"/>
          </w:tcPr>
          <w:p w14:paraId="00B24D60" w14:textId="21901042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DB3B77" w:rsidRPr="0026648C" w14:paraId="1FDC1F65" w14:textId="77777777" w:rsidTr="00DB3B77">
        <w:trPr>
          <w:trHeight w:val="580"/>
        </w:trPr>
        <w:tc>
          <w:tcPr>
            <w:tcW w:w="620" w:type="dxa"/>
          </w:tcPr>
          <w:p w14:paraId="3F258947" w14:textId="621BD77D" w:rsidR="00DB3B77" w:rsidRDefault="0017046C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4</w:t>
            </w:r>
          </w:p>
        </w:tc>
        <w:tc>
          <w:tcPr>
            <w:tcW w:w="3682" w:type="dxa"/>
          </w:tcPr>
          <w:p w14:paraId="1E10300D" w14:textId="688CCB24" w:rsidR="00DB3B77" w:rsidRDefault="00DB3B77" w:rsidP="00DB3B77">
            <w:pPr>
              <w:rPr>
                <w:color w:val="3B3838"/>
              </w:rPr>
            </w:pPr>
            <w:r>
              <w:rPr>
                <w:color w:val="3B3838"/>
              </w:rPr>
              <w:t>Цуканов Юрий Валерьевич, 04.12.1987 г.</w:t>
            </w:r>
          </w:p>
        </w:tc>
        <w:tc>
          <w:tcPr>
            <w:tcW w:w="1846" w:type="dxa"/>
          </w:tcPr>
          <w:p w14:paraId="6E103298" w14:textId="0B01FE5F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7E71E32E" w14:textId="693BC2CD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17.11.2022 г.</w:t>
            </w:r>
          </w:p>
        </w:tc>
        <w:tc>
          <w:tcPr>
            <w:tcW w:w="1888" w:type="dxa"/>
          </w:tcPr>
          <w:p w14:paraId="7225668D" w14:textId="6256CC49" w:rsidR="00DB3B77" w:rsidRDefault="00DB3B77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  <w:tr w:rsidR="00BA022A" w:rsidRPr="0026648C" w14:paraId="4BE1D085" w14:textId="77777777" w:rsidTr="00DB3B77">
        <w:trPr>
          <w:trHeight w:val="580"/>
        </w:trPr>
        <w:tc>
          <w:tcPr>
            <w:tcW w:w="620" w:type="dxa"/>
          </w:tcPr>
          <w:p w14:paraId="66C1E285" w14:textId="23FF5C07" w:rsidR="00BA022A" w:rsidRDefault="0017046C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5</w:t>
            </w:r>
          </w:p>
        </w:tc>
        <w:tc>
          <w:tcPr>
            <w:tcW w:w="3682" w:type="dxa"/>
          </w:tcPr>
          <w:p w14:paraId="371BE335" w14:textId="5DB38CE8" w:rsidR="00BA022A" w:rsidRDefault="00BA022A" w:rsidP="00DB3B77">
            <w:pPr>
              <w:rPr>
                <w:color w:val="3B3838"/>
              </w:rPr>
            </w:pPr>
            <w:r>
              <w:rPr>
                <w:color w:val="3B3838"/>
              </w:rPr>
              <w:t>Родин Виктор Владимирович, 01.03.1983 г.</w:t>
            </w:r>
          </w:p>
        </w:tc>
        <w:tc>
          <w:tcPr>
            <w:tcW w:w="1846" w:type="dxa"/>
          </w:tcPr>
          <w:p w14:paraId="43E82865" w14:textId="1EEBDB80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Водитель</w:t>
            </w:r>
          </w:p>
        </w:tc>
        <w:tc>
          <w:tcPr>
            <w:tcW w:w="1984" w:type="dxa"/>
          </w:tcPr>
          <w:p w14:paraId="3C6270C0" w14:textId="52A51CE9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13.11.2023 г.</w:t>
            </w:r>
          </w:p>
        </w:tc>
        <w:tc>
          <w:tcPr>
            <w:tcW w:w="1888" w:type="dxa"/>
          </w:tcPr>
          <w:p w14:paraId="278C4939" w14:textId="6473E6AA" w:rsidR="00BA022A" w:rsidRDefault="00BA022A" w:rsidP="00203571">
            <w:pPr>
              <w:jc w:val="center"/>
              <w:rPr>
                <w:color w:val="3B3838"/>
              </w:rPr>
            </w:pPr>
            <w:r>
              <w:rPr>
                <w:color w:val="3B3838"/>
              </w:rPr>
              <w:t>Временно</w:t>
            </w:r>
          </w:p>
        </w:tc>
      </w:tr>
    </w:tbl>
    <w:p w14:paraId="07801A01" w14:textId="77777777" w:rsidR="00900C99" w:rsidRDefault="00900C99" w:rsidP="00900C99">
      <w:pPr>
        <w:tabs>
          <w:tab w:val="left" w:pos="709"/>
        </w:tabs>
        <w:rPr>
          <w:b/>
          <w:color w:val="3B3838"/>
        </w:rPr>
      </w:pPr>
    </w:p>
    <w:p w14:paraId="3319882E" w14:textId="6E63157D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  <w:r w:rsidRPr="0026648C">
        <w:rPr>
          <w:b/>
          <w:color w:val="3B3838"/>
        </w:rPr>
        <w:t>Итого:</w:t>
      </w:r>
      <w:r>
        <w:rPr>
          <w:b/>
          <w:color w:val="3B3838"/>
        </w:rPr>
        <w:t xml:space="preserve"> </w:t>
      </w:r>
      <w:r w:rsidR="0017046C">
        <w:rPr>
          <w:b/>
          <w:color w:val="3B3838"/>
        </w:rPr>
        <w:t>5</w:t>
      </w:r>
      <w:r w:rsidRPr="0026648C">
        <w:rPr>
          <w:b/>
          <w:color w:val="3B3838"/>
        </w:rPr>
        <w:t xml:space="preserve"> (</w:t>
      </w:r>
      <w:r w:rsidR="0017046C">
        <w:rPr>
          <w:b/>
          <w:color w:val="3B3838"/>
        </w:rPr>
        <w:t>пять</w:t>
      </w:r>
      <w:r w:rsidRPr="0026648C">
        <w:rPr>
          <w:b/>
          <w:color w:val="3B3838"/>
        </w:rPr>
        <w:t>) человек.</w:t>
      </w:r>
    </w:p>
    <w:p w14:paraId="758A0D12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ФИО и телефон ответственного представителя:</w:t>
      </w:r>
    </w:p>
    <w:p w14:paraId="4C246CDD" w14:textId="77777777" w:rsidR="00900C99" w:rsidRPr="00BA022A" w:rsidRDefault="00900C99" w:rsidP="00900C99">
      <w:pPr>
        <w:tabs>
          <w:tab w:val="left" w:pos="709"/>
        </w:tabs>
        <w:rPr>
          <w:b/>
          <w:color w:val="3B3838"/>
        </w:rPr>
      </w:pPr>
      <w:r w:rsidRPr="00BA022A">
        <w:rPr>
          <w:b/>
          <w:color w:val="3B3838"/>
        </w:rPr>
        <w:t>Богдановский Сергей Викторович +7 909 195 04 08</w:t>
      </w:r>
    </w:p>
    <w:p w14:paraId="2C7147E8" w14:textId="77777777" w:rsidR="00900C99" w:rsidRPr="0026648C" w:rsidRDefault="00900C99" w:rsidP="00900C99">
      <w:pPr>
        <w:tabs>
          <w:tab w:val="left" w:pos="709"/>
        </w:tabs>
        <w:rPr>
          <w:b/>
          <w:color w:val="3B3838"/>
        </w:rPr>
      </w:pPr>
    </w:p>
    <w:p w14:paraId="10E05F28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Председатель РКООИ «ЦИП «Таганай»</w:t>
      </w:r>
    </w:p>
    <w:p w14:paraId="0AAF4D23" w14:textId="77777777" w:rsidR="00900C99" w:rsidRPr="0026648C" w:rsidRDefault="00900C99" w:rsidP="00900C99">
      <w:pPr>
        <w:tabs>
          <w:tab w:val="left" w:pos="709"/>
        </w:tabs>
        <w:rPr>
          <w:color w:val="3B3838"/>
        </w:rPr>
      </w:pPr>
      <w:r w:rsidRPr="0026648C">
        <w:rPr>
          <w:color w:val="3B3838"/>
        </w:rPr>
        <w:t>Богдановский Сергей Викторович</w:t>
      </w:r>
    </w:p>
    <w:p w14:paraId="022EF5C2" w14:textId="242D7107" w:rsidR="00900C99" w:rsidRPr="0026648C" w:rsidRDefault="00900C99" w:rsidP="00900C99">
      <w:pPr>
        <w:tabs>
          <w:tab w:val="left" w:pos="709"/>
        </w:tabs>
        <w:rPr>
          <w:color w:val="3B3838"/>
        </w:rPr>
      </w:pPr>
      <w:r>
        <w:rPr>
          <w:color w:val="3B3838"/>
        </w:rPr>
        <w:t>2</w:t>
      </w:r>
      <w:r w:rsidR="0017046C">
        <w:rPr>
          <w:color w:val="3B3838"/>
        </w:rPr>
        <w:t>7</w:t>
      </w:r>
      <w:r w:rsidRPr="0026648C">
        <w:rPr>
          <w:color w:val="3B3838"/>
        </w:rPr>
        <w:t>.</w:t>
      </w:r>
      <w:r>
        <w:rPr>
          <w:color w:val="3B3838"/>
        </w:rPr>
        <w:t>0</w:t>
      </w:r>
      <w:r w:rsidR="0017046C">
        <w:rPr>
          <w:color w:val="3B3838"/>
        </w:rPr>
        <w:t>4</w:t>
      </w:r>
      <w:r w:rsidRPr="0026648C">
        <w:rPr>
          <w:color w:val="3B3838"/>
        </w:rPr>
        <w:t>.202</w:t>
      </w:r>
      <w:r>
        <w:rPr>
          <w:color w:val="3B3838"/>
        </w:rPr>
        <w:t>4 г.</w:t>
      </w:r>
    </w:p>
    <w:sectPr w:rsidR="00900C99" w:rsidRPr="0026648C" w:rsidSect="00BB66C9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BFC4D" w14:textId="77777777" w:rsidR="00BB66C9" w:rsidRDefault="00BB66C9" w:rsidP="00946DAB">
      <w:pPr>
        <w:spacing w:after="0" w:line="240" w:lineRule="auto"/>
      </w:pPr>
      <w:r>
        <w:separator/>
      </w:r>
    </w:p>
  </w:endnote>
  <w:endnote w:type="continuationSeparator" w:id="0">
    <w:p w14:paraId="41C32FB8" w14:textId="77777777" w:rsidR="00BB66C9" w:rsidRDefault="00BB66C9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DBBD1" w14:textId="77777777" w:rsidR="00BB66C9" w:rsidRDefault="00BB66C9" w:rsidP="00946DAB">
      <w:pPr>
        <w:spacing w:after="0" w:line="240" w:lineRule="auto"/>
      </w:pPr>
      <w:r>
        <w:separator/>
      </w:r>
    </w:p>
  </w:footnote>
  <w:footnote w:type="continuationSeparator" w:id="0">
    <w:p w14:paraId="2C040D7F" w14:textId="77777777" w:rsidR="00BB66C9" w:rsidRDefault="00BB66C9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54310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7046C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1B30"/>
    <w:rsid w:val="0029212E"/>
    <w:rsid w:val="00296253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A594D"/>
    <w:rsid w:val="003C6543"/>
    <w:rsid w:val="003E0764"/>
    <w:rsid w:val="003F6FDF"/>
    <w:rsid w:val="00423AE8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F1692"/>
    <w:rsid w:val="004F432D"/>
    <w:rsid w:val="005000D7"/>
    <w:rsid w:val="0050353F"/>
    <w:rsid w:val="00504F4B"/>
    <w:rsid w:val="005141A2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63185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00C99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A022A"/>
    <w:rsid w:val="00BB66C9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921CC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3B77"/>
    <w:rsid w:val="00DB47F5"/>
    <w:rsid w:val="00DC2A47"/>
    <w:rsid w:val="00DD5F1D"/>
    <w:rsid w:val="00DF5181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686B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900C99"/>
    <w:pPr>
      <w:keepNext/>
      <w:spacing w:after="0" w:line="240" w:lineRule="auto"/>
      <w:outlineLvl w:val="0"/>
    </w:pPr>
    <w:rPr>
      <w:rFonts w:eastAsia="Times New Roman" w:cs="Times New Roman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900C99"/>
    <w:pPr>
      <w:keepNext/>
      <w:spacing w:after="0" w:line="240" w:lineRule="auto"/>
      <w:jc w:val="center"/>
      <w:outlineLvl w:val="1"/>
    </w:pPr>
    <w:rPr>
      <w:rFonts w:eastAsia="Times New Roman" w:cs="Times New Roman"/>
      <w:b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1">
    <w:name w:val="Основной текст (2)_"/>
    <w:basedOn w:val="a0"/>
    <w:link w:val="22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  <w:style w:type="paragraph" w:styleId="af">
    <w:name w:val="Body Text"/>
    <w:basedOn w:val="a"/>
    <w:link w:val="af0"/>
    <w:uiPriority w:val="99"/>
    <w:unhideWhenUsed/>
    <w:rsid w:val="003A594D"/>
    <w:pPr>
      <w:spacing w:after="120"/>
    </w:pPr>
    <w:rPr>
      <w:rFonts w:asciiTheme="minorHAnsi" w:hAnsiTheme="minorHAnsi"/>
      <w:sz w:val="22"/>
    </w:rPr>
  </w:style>
  <w:style w:type="character" w:customStyle="1" w:styleId="af0">
    <w:name w:val="Основной текст Знак"/>
    <w:basedOn w:val="a0"/>
    <w:link w:val="af"/>
    <w:uiPriority w:val="99"/>
    <w:rsid w:val="003A594D"/>
  </w:style>
  <w:style w:type="character" w:customStyle="1" w:styleId="13">
    <w:name w:val="Основной текст Знак1"/>
    <w:basedOn w:val="a0"/>
    <w:uiPriority w:val="99"/>
    <w:locked/>
    <w:rsid w:val="003A594D"/>
    <w:rPr>
      <w:rFonts w:ascii="Times New Roman" w:hAnsi="Times New Roman" w:cs="Times New Roman" w:hint="default"/>
      <w:shd w:val="clear" w:color="auto" w:fill="FFFFFF"/>
    </w:rPr>
  </w:style>
  <w:style w:type="character" w:customStyle="1" w:styleId="10">
    <w:name w:val="Заголовок 1 Знак"/>
    <w:basedOn w:val="a0"/>
    <w:link w:val="1"/>
    <w:rsid w:val="00900C9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900C99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6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4</cp:revision>
  <cp:lastPrinted>2024-05-06T05:37:00Z</cp:lastPrinted>
  <dcterms:created xsi:type="dcterms:W3CDTF">2024-04-27T09:22:00Z</dcterms:created>
  <dcterms:modified xsi:type="dcterms:W3CDTF">2024-05-06T05:37:00Z</dcterms:modified>
</cp:coreProperties>
</file>