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E866CF" w14:textId="77777777" w:rsidR="009C593D" w:rsidRPr="009C593D" w:rsidRDefault="009C593D" w:rsidP="009C593D">
      <w:pPr>
        <w:spacing w:after="0" w:line="240" w:lineRule="auto"/>
        <w:jc w:val="center"/>
        <w:rPr>
          <w:b/>
          <w:sz w:val="24"/>
          <w:szCs w:val="24"/>
        </w:rPr>
      </w:pPr>
      <w:r w:rsidRPr="009C593D"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03E9CCB9" wp14:editId="3B5F8948">
            <wp:simplePos x="0" y="0"/>
            <wp:positionH relativeFrom="margin">
              <wp:posOffset>-200660</wp:posOffset>
            </wp:positionH>
            <wp:positionV relativeFrom="paragraph">
              <wp:posOffset>60960</wp:posOffset>
            </wp:positionV>
            <wp:extent cx="774658" cy="646142"/>
            <wp:effectExtent l="0" t="0" r="6985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11" cy="64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593D">
        <w:rPr>
          <w:b/>
          <w:sz w:val="24"/>
          <w:szCs w:val="24"/>
        </w:rPr>
        <w:t>Региональная корпоративная общественная организация инвалидов</w:t>
      </w:r>
    </w:p>
    <w:p w14:paraId="79BCCEC4" w14:textId="77777777" w:rsidR="009C593D" w:rsidRPr="009C593D" w:rsidRDefault="009C593D" w:rsidP="009C593D">
      <w:pPr>
        <w:spacing w:after="0" w:line="240" w:lineRule="auto"/>
        <w:jc w:val="center"/>
        <w:rPr>
          <w:b/>
          <w:sz w:val="24"/>
          <w:szCs w:val="24"/>
        </w:rPr>
      </w:pPr>
      <w:r w:rsidRPr="009C593D">
        <w:rPr>
          <w:b/>
          <w:sz w:val="24"/>
          <w:szCs w:val="24"/>
        </w:rPr>
        <w:t>Центр информационной поддержки «Таганай»</w:t>
      </w:r>
    </w:p>
    <w:p w14:paraId="5B551E8D" w14:textId="77777777" w:rsidR="009C593D" w:rsidRPr="009C593D" w:rsidRDefault="009C593D" w:rsidP="009C593D">
      <w:pPr>
        <w:spacing w:after="0" w:line="240" w:lineRule="auto"/>
        <w:jc w:val="center"/>
        <w:rPr>
          <w:sz w:val="24"/>
          <w:szCs w:val="24"/>
        </w:rPr>
      </w:pPr>
      <w:r w:rsidRPr="009C593D">
        <w:rPr>
          <w:sz w:val="24"/>
          <w:szCs w:val="24"/>
        </w:rPr>
        <w:t>629804, Ямало-Ненецкий АО, г. Ноябрьск, ул. Рабочая д.109-Б кв. 4.</w:t>
      </w:r>
    </w:p>
    <w:p w14:paraId="6B81F00C" w14:textId="77777777" w:rsidR="009C593D" w:rsidRPr="009C593D" w:rsidRDefault="009C593D" w:rsidP="009C593D">
      <w:pPr>
        <w:spacing w:after="0" w:line="240" w:lineRule="auto"/>
        <w:jc w:val="center"/>
        <w:rPr>
          <w:sz w:val="24"/>
          <w:szCs w:val="24"/>
        </w:rPr>
      </w:pPr>
      <w:r w:rsidRPr="009C593D">
        <w:rPr>
          <w:sz w:val="24"/>
          <w:szCs w:val="24"/>
        </w:rPr>
        <w:t xml:space="preserve">Остановка автобуса 2, 2а, 3, 7 «ул. Муравленко», тел. 8-909-195-04-08 </w:t>
      </w:r>
    </w:p>
    <w:p w14:paraId="72E2DA9E" w14:textId="77777777" w:rsidR="009C593D" w:rsidRPr="00BF4302" w:rsidRDefault="009C593D" w:rsidP="009C593D">
      <w:pPr>
        <w:spacing w:after="0" w:line="240" w:lineRule="auto"/>
        <w:jc w:val="center"/>
      </w:pPr>
      <w:r w:rsidRPr="009C593D">
        <w:rPr>
          <w:sz w:val="24"/>
          <w:szCs w:val="24"/>
        </w:rPr>
        <w:t>ИНН</w:t>
      </w:r>
      <w:r w:rsidRPr="00BF4302">
        <w:rPr>
          <w:sz w:val="24"/>
          <w:szCs w:val="24"/>
        </w:rPr>
        <w:t xml:space="preserve"> 8905998693 </w:t>
      </w:r>
      <w:r w:rsidRPr="009C593D">
        <w:rPr>
          <w:sz w:val="24"/>
          <w:szCs w:val="24"/>
        </w:rPr>
        <w:t>КПП</w:t>
      </w:r>
      <w:r w:rsidRPr="00BF4302">
        <w:rPr>
          <w:sz w:val="24"/>
          <w:szCs w:val="24"/>
        </w:rPr>
        <w:t xml:space="preserve"> 890501001 </w:t>
      </w:r>
      <w:r w:rsidRPr="009C593D">
        <w:rPr>
          <w:sz w:val="24"/>
          <w:szCs w:val="24"/>
          <w:lang w:val="en-US"/>
        </w:rPr>
        <w:t>E</w:t>
      </w:r>
      <w:r w:rsidRPr="00BF4302">
        <w:rPr>
          <w:sz w:val="24"/>
          <w:szCs w:val="24"/>
        </w:rPr>
        <w:t>-</w:t>
      </w:r>
      <w:r w:rsidRPr="009C593D">
        <w:rPr>
          <w:sz w:val="24"/>
          <w:szCs w:val="24"/>
          <w:lang w:val="en-US"/>
        </w:rPr>
        <w:t>mail</w:t>
      </w:r>
      <w:r w:rsidRPr="00BF4302">
        <w:rPr>
          <w:sz w:val="24"/>
          <w:szCs w:val="24"/>
        </w:rPr>
        <w:t xml:space="preserve"> </w:t>
      </w:r>
      <w:r w:rsidRPr="009C593D">
        <w:rPr>
          <w:sz w:val="24"/>
          <w:szCs w:val="24"/>
          <w:lang w:val="en-US"/>
        </w:rPr>
        <w:t>taganai</w:t>
      </w:r>
      <w:r w:rsidRPr="00BF4302">
        <w:rPr>
          <w:sz w:val="24"/>
          <w:szCs w:val="24"/>
        </w:rPr>
        <w:t>89@</w:t>
      </w:r>
      <w:r w:rsidRPr="009C593D">
        <w:rPr>
          <w:sz w:val="24"/>
          <w:szCs w:val="24"/>
          <w:lang w:val="en-US"/>
        </w:rPr>
        <w:t>yandex</w:t>
      </w:r>
      <w:r w:rsidRPr="00BF4302">
        <w:rPr>
          <w:sz w:val="24"/>
          <w:szCs w:val="24"/>
        </w:rPr>
        <w:t>.</w:t>
      </w:r>
      <w:r w:rsidRPr="009C593D">
        <w:rPr>
          <w:sz w:val="24"/>
          <w:szCs w:val="24"/>
          <w:lang w:val="en-US"/>
        </w:rPr>
        <w:t>ru</w:t>
      </w:r>
      <w:r w:rsidRPr="00BF4302">
        <w:rPr>
          <w:sz w:val="24"/>
          <w:szCs w:val="24"/>
        </w:rPr>
        <w:t xml:space="preserve">, </w:t>
      </w:r>
      <w:r w:rsidRPr="009C593D">
        <w:rPr>
          <w:sz w:val="24"/>
          <w:szCs w:val="24"/>
          <w:lang w:val="en-US"/>
        </w:rPr>
        <w:t>www</w:t>
      </w:r>
      <w:r w:rsidRPr="00BF4302">
        <w:rPr>
          <w:sz w:val="24"/>
          <w:szCs w:val="24"/>
        </w:rPr>
        <w:t>.100-89.</w:t>
      </w:r>
      <w:r w:rsidRPr="009C593D">
        <w:rPr>
          <w:sz w:val="24"/>
          <w:szCs w:val="24"/>
          <w:lang w:val="en-US"/>
        </w:rPr>
        <w:t>ru</w:t>
      </w:r>
      <w:r w:rsidR="002167AF">
        <w:pict w14:anchorId="7F735DF4">
          <v:rect id="_x0000_i1025" style="width:0;height:1.5pt" o:hralign="center" o:hrstd="t" o:hr="t" fillcolor="#a0a0a0" stroked="f"/>
        </w:pict>
      </w:r>
    </w:p>
    <w:p w14:paraId="18F1041C" w14:textId="77777777" w:rsidR="00D13470" w:rsidRPr="00BF4302" w:rsidRDefault="00D13470" w:rsidP="00583E34">
      <w:pPr>
        <w:spacing w:after="0" w:line="240" w:lineRule="auto"/>
        <w:jc w:val="center"/>
        <w:rPr>
          <w:sz w:val="18"/>
        </w:rPr>
      </w:pPr>
    </w:p>
    <w:p w14:paraId="7579553E" w14:textId="05AC5E66" w:rsidR="00D13470" w:rsidRPr="00A21A7C" w:rsidRDefault="00A21A7C" w:rsidP="00D13470">
      <w:pPr>
        <w:tabs>
          <w:tab w:val="center" w:pos="4677"/>
        </w:tabs>
        <w:spacing w:after="0"/>
        <w:rPr>
          <w:u w:val="single"/>
        </w:rPr>
      </w:pPr>
      <w:bookmarkStart w:id="0" w:name="_Hlk62803127"/>
      <w:bookmarkStart w:id="1" w:name="_Hlk63605329"/>
      <w:r>
        <w:rPr>
          <w:u w:val="single"/>
        </w:rPr>
        <w:t xml:space="preserve">№ </w:t>
      </w:r>
      <w:r w:rsidR="00BF4302">
        <w:rPr>
          <w:u w:val="single"/>
        </w:rPr>
        <w:t xml:space="preserve"> </w:t>
      </w:r>
      <w:r w:rsidR="008D6052">
        <w:rPr>
          <w:u w:val="single"/>
        </w:rPr>
        <w:t>001</w:t>
      </w:r>
      <w:r w:rsidR="00FD0491">
        <w:rPr>
          <w:u w:val="single"/>
        </w:rPr>
        <w:t xml:space="preserve"> </w:t>
      </w:r>
      <w:r>
        <w:rPr>
          <w:u w:val="single"/>
        </w:rPr>
        <w:t xml:space="preserve">от </w:t>
      </w:r>
      <w:r w:rsidR="008D6052">
        <w:rPr>
          <w:u w:val="single"/>
        </w:rPr>
        <w:t>01 января</w:t>
      </w:r>
      <w:r>
        <w:rPr>
          <w:u w:val="single"/>
        </w:rPr>
        <w:t xml:space="preserve"> 202</w:t>
      </w:r>
      <w:r w:rsidR="008D6052">
        <w:rPr>
          <w:u w:val="single"/>
        </w:rPr>
        <w:t>4</w:t>
      </w:r>
      <w:r>
        <w:rPr>
          <w:u w:val="single"/>
        </w:rPr>
        <w:t xml:space="preserve"> г.</w:t>
      </w:r>
    </w:p>
    <w:p w14:paraId="7B95D813" w14:textId="77777777" w:rsidR="00D13470" w:rsidRPr="00050190" w:rsidRDefault="00D13470" w:rsidP="00D13470">
      <w:pPr>
        <w:tabs>
          <w:tab w:val="center" w:pos="4677"/>
        </w:tabs>
        <w:spacing w:after="0"/>
      </w:pPr>
    </w:p>
    <w:p w14:paraId="1A20157C" w14:textId="77777777" w:rsidR="00B215D2" w:rsidRPr="00B215D2" w:rsidRDefault="00B215D2" w:rsidP="00B215D2">
      <w:pPr>
        <w:tabs>
          <w:tab w:val="center" w:pos="4677"/>
        </w:tabs>
        <w:spacing w:after="0"/>
        <w:jc w:val="right"/>
      </w:pPr>
      <w:r w:rsidRPr="00B215D2">
        <w:t>В государственное казенное учреждение</w:t>
      </w:r>
    </w:p>
    <w:p w14:paraId="5BE4ED1E" w14:textId="0692D2B6" w:rsidR="00B215D2" w:rsidRPr="00B215D2" w:rsidRDefault="00254DF0" w:rsidP="00254DF0">
      <w:pPr>
        <w:tabs>
          <w:tab w:val="center" w:pos="4677"/>
        </w:tabs>
        <w:spacing w:after="0"/>
        <w:jc w:val="center"/>
      </w:pPr>
      <w:r>
        <w:t xml:space="preserve">                                                           </w:t>
      </w:r>
      <w:r w:rsidR="00B215D2" w:rsidRPr="00B215D2">
        <w:t>Ямало-Ненецкого автономного округа</w:t>
      </w:r>
    </w:p>
    <w:p w14:paraId="78698524" w14:textId="23E1908A" w:rsidR="00B215D2" w:rsidRPr="00B215D2" w:rsidRDefault="00254DF0" w:rsidP="00254DF0">
      <w:pPr>
        <w:tabs>
          <w:tab w:val="center" w:pos="4677"/>
        </w:tabs>
        <w:spacing w:after="0"/>
        <w:jc w:val="center"/>
      </w:pPr>
      <w:r>
        <w:t xml:space="preserve">                                               </w:t>
      </w:r>
      <w:r w:rsidR="00B215D2" w:rsidRPr="00B215D2">
        <w:t>«Центр социальных технологий</w:t>
      </w:r>
    </w:p>
    <w:p w14:paraId="28508980" w14:textId="1F72C5C4" w:rsidR="0051592D" w:rsidRPr="00B215D2" w:rsidRDefault="00254DF0" w:rsidP="00254DF0">
      <w:pPr>
        <w:tabs>
          <w:tab w:val="center" w:pos="4677"/>
        </w:tabs>
        <w:spacing w:after="0"/>
        <w:jc w:val="center"/>
      </w:pPr>
      <w:r>
        <w:t xml:space="preserve">                                                            </w:t>
      </w:r>
      <w:r w:rsidR="00B215D2" w:rsidRPr="00B215D2">
        <w:t>Ямало-Ненецкого автономного округа</w:t>
      </w:r>
      <w:r w:rsidR="00B215D2">
        <w:t>»</w:t>
      </w:r>
      <w:r w:rsidR="00B215D2" w:rsidRPr="00B215D2">
        <w:t xml:space="preserve"> </w:t>
      </w:r>
    </w:p>
    <w:p w14:paraId="606C44CB" w14:textId="77777777" w:rsidR="00B215D2" w:rsidRDefault="00A45BB1" w:rsidP="00A45BB1">
      <w:pPr>
        <w:tabs>
          <w:tab w:val="center" w:pos="4677"/>
        </w:tabs>
        <w:spacing w:after="0"/>
      </w:pPr>
      <w:r>
        <w:tab/>
      </w:r>
    </w:p>
    <w:p w14:paraId="2A3E4074" w14:textId="1E8EB4BF" w:rsidR="00500A26" w:rsidRPr="009F3E25" w:rsidRDefault="00B215D2" w:rsidP="00B215D2">
      <w:pPr>
        <w:tabs>
          <w:tab w:val="center" w:pos="4677"/>
        </w:tabs>
        <w:spacing w:after="0"/>
        <w:jc w:val="center"/>
        <w:rPr>
          <w:b/>
        </w:rPr>
      </w:pPr>
      <w:r w:rsidRPr="009F3E25">
        <w:rPr>
          <w:b/>
        </w:rPr>
        <w:t>Сопроводительное письмо</w:t>
      </w:r>
      <w:bookmarkEnd w:id="0"/>
    </w:p>
    <w:bookmarkEnd w:id="1"/>
    <w:p w14:paraId="2736A489" w14:textId="77777777" w:rsidR="00A26782" w:rsidRDefault="00A26782" w:rsidP="00583E34">
      <w:pPr>
        <w:spacing w:after="0"/>
        <w:jc w:val="center"/>
      </w:pPr>
    </w:p>
    <w:p w14:paraId="31945D18" w14:textId="11DF3AB6" w:rsidR="00AB0A16" w:rsidRPr="0040704F" w:rsidRDefault="00AB0A16" w:rsidP="00A21A7C">
      <w:pPr>
        <w:jc w:val="both"/>
        <w:rPr>
          <w:szCs w:val="28"/>
        </w:rPr>
      </w:pPr>
      <w:r w:rsidRPr="0040704F">
        <w:rPr>
          <w:b/>
          <w:sz w:val="32"/>
          <w:szCs w:val="32"/>
        </w:rPr>
        <w:t xml:space="preserve">          </w:t>
      </w:r>
      <w:r w:rsidRPr="0040704F">
        <w:rPr>
          <w:szCs w:val="28"/>
        </w:rPr>
        <w:t xml:space="preserve">Направляем вам пакет документов </w:t>
      </w:r>
      <w:r w:rsidR="001D4130">
        <w:rPr>
          <w:szCs w:val="28"/>
        </w:rPr>
        <w:t xml:space="preserve">по </w:t>
      </w:r>
      <w:r w:rsidR="001D4130" w:rsidRPr="001D4130">
        <w:rPr>
          <w:b/>
          <w:bCs/>
          <w:szCs w:val="28"/>
        </w:rPr>
        <w:t>работающим инвалидам</w:t>
      </w:r>
      <w:r w:rsidR="001D4130">
        <w:rPr>
          <w:szCs w:val="28"/>
        </w:rPr>
        <w:t xml:space="preserve"> </w:t>
      </w:r>
      <w:r w:rsidRPr="0040704F">
        <w:rPr>
          <w:szCs w:val="28"/>
        </w:rPr>
        <w:t>для предоставлени</w:t>
      </w:r>
      <w:r w:rsidR="001D4130">
        <w:rPr>
          <w:szCs w:val="28"/>
        </w:rPr>
        <w:t>я</w:t>
      </w:r>
      <w:r w:rsidRPr="0040704F">
        <w:rPr>
          <w:szCs w:val="28"/>
        </w:rPr>
        <w:t xml:space="preserve"> субсидии из окружного бюджета в целях компенсации недополученных доходов, связанных с оказанием срочной социальной услуги «Перевозка на автотранспорте «Социальное такси»,</w:t>
      </w:r>
      <w:r>
        <w:rPr>
          <w:szCs w:val="28"/>
        </w:rPr>
        <w:t xml:space="preserve"> </w:t>
      </w:r>
      <w:r w:rsidRPr="0040704F">
        <w:rPr>
          <w:szCs w:val="28"/>
        </w:rPr>
        <w:t>организациям, которые включены в реестр поставщиков социальных услуг</w:t>
      </w:r>
      <w:r>
        <w:rPr>
          <w:szCs w:val="28"/>
        </w:rPr>
        <w:t xml:space="preserve"> </w:t>
      </w:r>
      <w:r w:rsidRPr="0040704F">
        <w:rPr>
          <w:szCs w:val="28"/>
        </w:rPr>
        <w:t>Ямало-Ненецкого автономного округа, но не участвуют в выполнении государственного задания (заказа), за</w:t>
      </w:r>
      <w:r w:rsidR="00BC26D1">
        <w:rPr>
          <w:szCs w:val="28"/>
        </w:rPr>
        <w:t xml:space="preserve"> </w:t>
      </w:r>
      <w:r w:rsidR="00BF4302">
        <w:rPr>
          <w:szCs w:val="28"/>
        </w:rPr>
        <w:t>декабрь</w:t>
      </w:r>
      <w:r w:rsidR="006F1E24">
        <w:rPr>
          <w:szCs w:val="28"/>
        </w:rPr>
        <w:t xml:space="preserve"> </w:t>
      </w:r>
      <w:r w:rsidRPr="0040704F">
        <w:rPr>
          <w:szCs w:val="28"/>
        </w:rPr>
        <w:t>202</w:t>
      </w:r>
      <w:r w:rsidR="00912881">
        <w:rPr>
          <w:szCs w:val="28"/>
        </w:rPr>
        <w:t>3</w:t>
      </w:r>
      <w:r w:rsidRPr="0040704F">
        <w:rPr>
          <w:szCs w:val="28"/>
        </w:rPr>
        <w:t xml:space="preserve"> года.</w:t>
      </w:r>
    </w:p>
    <w:p w14:paraId="23C42FB9" w14:textId="77777777" w:rsidR="00AB0A16" w:rsidRPr="0040704F" w:rsidRDefault="00AB0A16" w:rsidP="00AB0A16">
      <w:pPr>
        <w:rPr>
          <w:szCs w:val="28"/>
        </w:rPr>
      </w:pPr>
    </w:p>
    <w:p w14:paraId="3867830E" w14:textId="77777777" w:rsidR="00AB0A16" w:rsidRPr="0040704F" w:rsidRDefault="00AB0A16" w:rsidP="00AB0A16">
      <w:pPr>
        <w:rPr>
          <w:szCs w:val="28"/>
        </w:rPr>
      </w:pPr>
      <w:r w:rsidRPr="0040704F">
        <w:rPr>
          <w:szCs w:val="28"/>
        </w:rPr>
        <w:t xml:space="preserve">         Приложение:</w:t>
      </w:r>
    </w:p>
    <w:p w14:paraId="761B886C" w14:textId="2D2B5211" w:rsidR="00AB0A16" w:rsidRPr="0040704F" w:rsidRDefault="00AB0A16" w:rsidP="00AB0A16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 w:rsidRPr="0040704F">
        <w:rPr>
          <w:szCs w:val="28"/>
        </w:rPr>
        <w:t>Акты о предоставлении срочных социальных услуг –</w:t>
      </w:r>
      <w:r w:rsidR="002D702B">
        <w:rPr>
          <w:szCs w:val="28"/>
        </w:rPr>
        <w:t xml:space="preserve"> </w:t>
      </w:r>
      <w:r w:rsidR="006B3740">
        <w:rPr>
          <w:szCs w:val="28"/>
        </w:rPr>
        <w:t>49</w:t>
      </w:r>
      <w:bookmarkStart w:id="2" w:name="_GoBack"/>
      <w:bookmarkEnd w:id="2"/>
      <w:r w:rsidR="005C5C78">
        <w:rPr>
          <w:szCs w:val="28"/>
        </w:rPr>
        <w:t xml:space="preserve"> </w:t>
      </w:r>
      <w:r w:rsidR="002D702B">
        <w:rPr>
          <w:szCs w:val="28"/>
        </w:rPr>
        <w:t>шт</w:t>
      </w:r>
      <w:r w:rsidR="00EE2C37">
        <w:rPr>
          <w:szCs w:val="28"/>
        </w:rPr>
        <w:t>.</w:t>
      </w:r>
    </w:p>
    <w:p w14:paraId="194D9D5C" w14:textId="77777777" w:rsidR="00AB0A16" w:rsidRPr="0040704F" w:rsidRDefault="00AB0A16" w:rsidP="00AB0A16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 w:rsidRPr="0040704F">
        <w:rPr>
          <w:szCs w:val="28"/>
        </w:rPr>
        <w:t>Отчет об оказании социальных услуг «перевозка на автотранспорте</w:t>
      </w:r>
    </w:p>
    <w:p w14:paraId="519A8B4B" w14:textId="60A67AB0" w:rsidR="00AB0A16" w:rsidRDefault="00AB0A16" w:rsidP="00AB0A16">
      <w:pPr>
        <w:pStyle w:val="a8"/>
        <w:rPr>
          <w:szCs w:val="28"/>
        </w:rPr>
      </w:pPr>
      <w:r w:rsidRPr="0040704F">
        <w:rPr>
          <w:szCs w:val="28"/>
        </w:rPr>
        <w:t>«Социальное такси»</w:t>
      </w:r>
      <w:r w:rsidR="00A21A7C">
        <w:rPr>
          <w:szCs w:val="28"/>
        </w:rPr>
        <w:t>.</w:t>
      </w:r>
    </w:p>
    <w:p w14:paraId="23D6F0F9" w14:textId="3A68E30B" w:rsidR="00E40CF0" w:rsidRDefault="00E40CF0" w:rsidP="00E40CF0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 w:rsidRPr="00E40CF0">
        <w:rPr>
          <w:szCs w:val="28"/>
        </w:rPr>
        <w:t xml:space="preserve">Копия Доверенности на </w:t>
      </w:r>
      <w:r w:rsidR="006F1E24">
        <w:rPr>
          <w:szCs w:val="28"/>
        </w:rPr>
        <w:t>Исламову В.А</w:t>
      </w:r>
      <w:r w:rsidRPr="00E40CF0">
        <w:rPr>
          <w:szCs w:val="28"/>
        </w:rPr>
        <w:t xml:space="preserve">. № </w:t>
      </w:r>
      <w:r w:rsidR="006F1E24">
        <w:rPr>
          <w:szCs w:val="28"/>
        </w:rPr>
        <w:t>15</w:t>
      </w:r>
      <w:r w:rsidRPr="00E40CF0">
        <w:rPr>
          <w:szCs w:val="28"/>
        </w:rPr>
        <w:t xml:space="preserve"> от </w:t>
      </w:r>
      <w:r w:rsidR="006F1E24">
        <w:rPr>
          <w:szCs w:val="28"/>
        </w:rPr>
        <w:t>09</w:t>
      </w:r>
      <w:r w:rsidRPr="00E40CF0">
        <w:rPr>
          <w:szCs w:val="28"/>
        </w:rPr>
        <w:t>.0</w:t>
      </w:r>
      <w:r w:rsidR="006F1E24">
        <w:rPr>
          <w:szCs w:val="28"/>
        </w:rPr>
        <w:t>1</w:t>
      </w:r>
      <w:r w:rsidRPr="00E40CF0">
        <w:rPr>
          <w:szCs w:val="28"/>
        </w:rPr>
        <w:t>.2023 г.</w:t>
      </w:r>
    </w:p>
    <w:p w14:paraId="2838FFD9" w14:textId="3AD26C39" w:rsidR="00E40CF0" w:rsidRDefault="00E40CF0" w:rsidP="00E40CF0">
      <w:pPr>
        <w:pStyle w:val="a8"/>
        <w:numPr>
          <w:ilvl w:val="0"/>
          <w:numId w:val="11"/>
        </w:numPr>
        <w:spacing w:after="0" w:line="240" w:lineRule="auto"/>
        <w:rPr>
          <w:szCs w:val="28"/>
        </w:rPr>
      </w:pPr>
      <w:r>
        <w:rPr>
          <w:szCs w:val="28"/>
        </w:rPr>
        <w:t xml:space="preserve">Копия Доверенности на </w:t>
      </w:r>
      <w:r w:rsidR="003D4021">
        <w:rPr>
          <w:szCs w:val="28"/>
        </w:rPr>
        <w:t>Щетко</w:t>
      </w:r>
      <w:r>
        <w:rPr>
          <w:szCs w:val="28"/>
        </w:rPr>
        <w:t xml:space="preserve"> </w:t>
      </w:r>
      <w:r w:rsidR="003D4021">
        <w:rPr>
          <w:szCs w:val="28"/>
        </w:rPr>
        <w:t>А</w:t>
      </w:r>
      <w:r>
        <w:rPr>
          <w:szCs w:val="28"/>
        </w:rPr>
        <w:t>.</w:t>
      </w:r>
      <w:r w:rsidR="003D4021">
        <w:rPr>
          <w:szCs w:val="28"/>
        </w:rPr>
        <w:t>Е</w:t>
      </w:r>
      <w:r>
        <w:rPr>
          <w:szCs w:val="28"/>
        </w:rPr>
        <w:t xml:space="preserve">. № </w:t>
      </w:r>
      <w:r w:rsidR="003D4021">
        <w:rPr>
          <w:szCs w:val="28"/>
        </w:rPr>
        <w:t>12</w:t>
      </w:r>
      <w:r>
        <w:rPr>
          <w:szCs w:val="28"/>
        </w:rPr>
        <w:t xml:space="preserve"> от </w:t>
      </w:r>
      <w:r w:rsidR="003D4021">
        <w:rPr>
          <w:szCs w:val="28"/>
        </w:rPr>
        <w:t>02</w:t>
      </w:r>
      <w:r>
        <w:rPr>
          <w:szCs w:val="28"/>
        </w:rPr>
        <w:t>.</w:t>
      </w:r>
      <w:r w:rsidR="003D4021">
        <w:rPr>
          <w:szCs w:val="28"/>
        </w:rPr>
        <w:t>10</w:t>
      </w:r>
      <w:r>
        <w:rPr>
          <w:szCs w:val="28"/>
        </w:rPr>
        <w:t>.2023 г.</w:t>
      </w:r>
    </w:p>
    <w:p w14:paraId="09968917" w14:textId="77777777" w:rsidR="002352AC" w:rsidRDefault="002352AC" w:rsidP="00020A12">
      <w:pPr>
        <w:pStyle w:val="20"/>
        <w:shd w:val="clear" w:color="auto" w:fill="auto"/>
        <w:spacing w:before="0" w:after="0" w:line="302" w:lineRule="exact"/>
        <w:ind w:left="1080"/>
        <w:rPr>
          <w:color w:val="000000"/>
          <w:lang w:eastAsia="ru-RU" w:bidi="ru-RU"/>
        </w:rPr>
      </w:pPr>
    </w:p>
    <w:p w14:paraId="3C249CFD" w14:textId="77777777" w:rsidR="00254DF0" w:rsidRDefault="00254DF0" w:rsidP="00020A12">
      <w:pPr>
        <w:pStyle w:val="20"/>
        <w:shd w:val="clear" w:color="auto" w:fill="auto"/>
        <w:spacing w:before="0" w:after="0" w:line="302" w:lineRule="exact"/>
        <w:ind w:left="1080"/>
        <w:rPr>
          <w:color w:val="000000"/>
          <w:lang w:eastAsia="ru-RU" w:bidi="ru-RU"/>
        </w:rPr>
      </w:pPr>
    </w:p>
    <w:p w14:paraId="5B05C168" w14:textId="77777777" w:rsidR="00E40CF0" w:rsidRDefault="00E40CF0" w:rsidP="00583E34">
      <w:pPr>
        <w:pStyle w:val="20"/>
        <w:shd w:val="clear" w:color="auto" w:fill="auto"/>
        <w:spacing w:before="0" w:after="0" w:line="302" w:lineRule="exact"/>
        <w:ind w:firstLine="360"/>
        <w:rPr>
          <w:szCs w:val="26"/>
        </w:rPr>
      </w:pPr>
    </w:p>
    <w:p w14:paraId="5D3ABE37" w14:textId="60348CAD" w:rsidR="002018AD" w:rsidRPr="00A9721F" w:rsidRDefault="00A9721F" w:rsidP="00583E34">
      <w:pPr>
        <w:pStyle w:val="20"/>
        <w:shd w:val="clear" w:color="auto" w:fill="auto"/>
        <w:spacing w:before="0" w:after="0" w:line="302" w:lineRule="exact"/>
        <w:ind w:firstLine="360"/>
        <w:rPr>
          <w:szCs w:val="26"/>
        </w:rPr>
      </w:pPr>
      <w:r>
        <w:rPr>
          <w:szCs w:val="26"/>
        </w:rPr>
        <w:t>П</w:t>
      </w:r>
      <w:r w:rsidR="006A5E39">
        <w:rPr>
          <w:szCs w:val="26"/>
        </w:rPr>
        <w:t>редседател</w:t>
      </w:r>
      <w:r>
        <w:rPr>
          <w:szCs w:val="26"/>
        </w:rPr>
        <w:t>ь</w:t>
      </w:r>
      <w:r w:rsidR="00496854">
        <w:rPr>
          <w:szCs w:val="26"/>
        </w:rPr>
        <w:t xml:space="preserve">                                     </w:t>
      </w:r>
      <w:r w:rsidR="005321EE">
        <w:rPr>
          <w:szCs w:val="26"/>
        </w:rPr>
        <w:t xml:space="preserve">                              </w:t>
      </w:r>
      <w:r w:rsidR="00E7146B">
        <w:rPr>
          <w:szCs w:val="26"/>
        </w:rPr>
        <w:t>С</w:t>
      </w:r>
      <w:r w:rsidR="005321EE">
        <w:rPr>
          <w:szCs w:val="26"/>
        </w:rPr>
        <w:t>.В.</w:t>
      </w:r>
      <w:r w:rsidR="006C55C8">
        <w:rPr>
          <w:szCs w:val="26"/>
        </w:rPr>
        <w:t xml:space="preserve"> </w:t>
      </w:r>
      <w:r w:rsidR="005321EE">
        <w:rPr>
          <w:szCs w:val="26"/>
        </w:rPr>
        <w:t>Богдановский</w:t>
      </w:r>
    </w:p>
    <w:sectPr w:rsidR="002018AD" w:rsidRPr="00A9721F" w:rsidSect="00A267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850" w:bottom="851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C16E9F" w14:textId="77777777" w:rsidR="002167AF" w:rsidRDefault="002167AF" w:rsidP="00946DAB">
      <w:pPr>
        <w:spacing w:after="0" w:line="240" w:lineRule="auto"/>
      </w:pPr>
      <w:r>
        <w:separator/>
      </w:r>
    </w:p>
  </w:endnote>
  <w:endnote w:type="continuationSeparator" w:id="0">
    <w:p w14:paraId="7B6EDF59" w14:textId="77777777" w:rsidR="002167AF" w:rsidRDefault="002167AF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E58E" w14:textId="77777777" w:rsidR="0001058D" w:rsidRDefault="0001058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3074D" w14:textId="77777777" w:rsidR="00946DAB" w:rsidRDefault="00946DAB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1C6C39" w14:textId="77777777" w:rsidR="0001058D" w:rsidRDefault="0001058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E87DE3" w14:textId="77777777" w:rsidR="002167AF" w:rsidRDefault="002167AF" w:rsidP="00946DAB">
      <w:pPr>
        <w:spacing w:after="0" w:line="240" w:lineRule="auto"/>
      </w:pPr>
      <w:r>
        <w:separator/>
      </w:r>
    </w:p>
  </w:footnote>
  <w:footnote w:type="continuationSeparator" w:id="0">
    <w:p w14:paraId="6D5EDC37" w14:textId="77777777" w:rsidR="002167AF" w:rsidRDefault="002167AF" w:rsidP="00946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1BB6D2" w14:textId="77777777" w:rsidR="0001058D" w:rsidRDefault="0001058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9100F" w14:textId="77777777" w:rsidR="0001058D" w:rsidRDefault="0001058D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2DD21F" w14:textId="77777777" w:rsidR="0001058D" w:rsidRDefault="0001058D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87D9F"/>
    <w:multiLevelType w:val="hybridMultilevel"/>
    <w:tmpl w:val="9348A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3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A6A04"/>
    <w:multiLevelType w:val="hybridMultilevel"/>
    <w:tmpl w:val="392CD21E"/>
    <w:lvl w:ilvl="0" w:tplc="82FC7E74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10"/>
  </w:num>
  <w:num w:numId="5">
    <w:abstractNumId w:val="5"/>
  </w:num>
  <w:num w:numId="6">
    <w:abstractNumId w:val="3"/>
  </w:num>
  <w:num w:numId="7">
    <w:abstractNumId w:val="6"/>
  </w:num>
  <w:num w:numId="8">
    <w:abstractNumId w:val="1"/>
  </w:num>
  <w:num w:numId="9">
    <w:abstractNumId w:val="8"/>
  </w:num>
  <w:num w:numId="10">
    <w:abstractNumId w:val="4"/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07866"/>
    <w:rsid w:val="0001058D"/>
    <w:rsid w:val="00012BA3"/>
    <w:rsid w:val="00017A46"/>
    <w:rsid w:val="00020A12"/>
    <w:rsid w:val="00052861"/>
    <w:rsid w:val="0005526C"/>
    <w:rsid w:val="00056C15"/>
    <w:rsid w:val="0005717A"/>
    <w:rsid w:val="00061FCF"/>
    <w:rsid w:val="00072532"/>
    <w:rsid w:val="00072A5A"/>
    <w:rsid w:val="0007305F"/>
    <w:rsid w:val="00075330"/>
    <w:rsid w:val="000922CC"/>
    <w:rsid w:val="000A172F"/>
    <w:rsid w:val="000A4014"/>
    <w:rsid w:val="000B0D5A"/>
    <w:rsid w:val="000B2D96"/>
    <w:rsid w:val="000B3C7E"/>
    <w:rsid w:val="000C78B0"/>
    <w:rsid w:val="000E0FCA"/>
    <w:rsid w:val="000E3450"/>
    <w:rsid w:val="000F5C48"/>
    <w:rsid w:val="00103654"/>
    <w:rsid w:val="00107B8C"/>
    <w:rsid w:val="00113F92"/>
    <w:rsid w:val="001406B7"/>
    <w:rsid w:val="00145424"/>
    <w:rsid w:val="001661E1"/>
    <w:rsid w:val="001818FA"/>
    <w:rsid w:val="001C508E"/>
    <w:rsid w:val="001D4130"/>
    <w:rsid w:val="001E6645"/>
    <w:rsid w:val="001F3C10"/>
    <w:rsid w:val="002018AD"/>
    <w:rsid w:val="00207333"/>
    <w:rsid w:val="00210636"/>
    <w:rsid w:val="002167AF"/>
    <w:rsid w:val="00225CA4"/>
    <w:rsid w:val="002300D5"/>
    <w:rsid w:val="002320E4"/>
    <w:rsid w:val="002352AC"/>
    <w:rsid w:val="00254DF0"/>
    <w:rsid w:val="00256A7A"/>
    <w:rsid w:val="002643CA"/>
    <w:rsid w:val="0027491E"/>
    <w:rsid w:val="00277A8E"/>
    <w:rsid w:val="0028327C"/>
    <w:rsid w:val="002867EC"/>
    <w:rsid w:val="0029069D"/>
    <w:rsid w:val="00290C67"/>
    <w:rsid w:val="0029212E"/>
    <w:rsid w:val="002978BB"/>
    <w:rsid w:val="002A7B0A"/>
    <w:rsid w:val="002B264C"/>
    <w:rsid w:val="002C2FFA"/>
    <w:rsid w:val="002C50DD"/>
    <w:rsid w:val="002D0596"/>
    <w:rsid w:val="002D702B"/>
    <w:rsid w:val="002E2E12"/>
    <w:rsid w:val="002E3D7D"/>
    <w:rsid w:val="002E63A4"/>
    <w:rsid w:val="002F001E"/>
    <w:rsid w:val="002F1582"/>
    <w:rsid w:val="003407A6"/>
    <w:rsid w:val="00345A1B"/>
    <w:rsid w:val="00347E95"/>
    <w:rsid w:val="00350027"/>
    <w:rsid w:val="0035393D"/>
    <w:rsid w:val="003712B3"/>
    <w:rsid w:val="003A1D87"/>
    <w:rsid w:val="003A39AE"/>
    <w:rsid w:val="003B7BEC"/>
    <w:rsid w:val="003C5C8E"/>
    <w:rsid w:val="003C6543"/>
    <w:rsid w:val="003D4021"/>
    <w:rsid w:val="003E0764"/>
    <w:rsid w:val="003F02E3"/>
    <w:rsid w:val="003F6FDF"/>
    <w:rsid w:val="00403F04"/>
    <w:rsid w:val="004305A3"/>
    <w:rsid w:val="004314B2"/>
    <w:rsid w:val="0043350F"/>
    <w:rsid w:val="00436951"/>
    <w:rsid w:val="004679AF"/>
    <w:rsid w:val="00476DD5"/>
    <w:rsid w:val="00484952"/>
    <w:rsid w:val="00492D52"/>
    <w:rsid w:val="00494B79"/>
    <w:rsid w:val="00496854"/>
    <w:rsid w:val="004A35D3"/>
    <w:rsid w:val="004B579F"/>
    <w:rsid w:val="004C46F2"/>
    <w:rsid w:val="004E3F39"/>
    <w:rsid w:val="004E5DE0"/>
    <w:rsid w:val="004F1692"/>
    <w:rsid w:val="004F432D"/>
    <w:rsid w:val="00500A26"/>
    <w:rsid w:val="0050353F"/>
    <w:rsid w:val="0051592D"/>
    <w:rsid w:val="00520098"/>
    <w:rsid w:val="00526002"/>
    <w:rsid w:val="005321EE"/>
    <w:rsid w:val="00533CB5"/>
    <w:rsid w:val="00540763"/>
    <w:rsid w:val="005620C1"/>
    <w:rsid w:val="00576B45"/>
    <w:rsid w:val="00583046"/>
    <w:rsid w:val="00583E34"/>
    <w:rsid w:val="005B2ABD"/>
    <w:rsid w:val="005B3364"/>
    <w:rsid w:val="005B7F3C"/>
    <w:rsid w:val="005C0879"/>
    <w:rsid w:val="005C3FCB"/>
    <w:rsid w:val="005C46B0"/>
    <w:rsid w:val="005C5C78"/>
    <w:rsid w:val="005E07A6"/>
    <w:rsid w:val="005E34B0"/>
    <w:rsid w:val="005E72AD"/>
    <w:rsid w:val="00627E36"/>
    <w:rsid w:val="00632B8F"/>
    <w:rsid w:val="006638A1"/>
    <w:rsid w:val="00674288"/>
    <w:rsid w:val="00682637"/>
    <w:rsid w:val="006866CC"/>
    <w:rsid w:val="00693E02"/>
    <w:rsid w:val="006A5E39"/>
    <w:rsid w:val="006B0BF0"/>
    <w:rsid w:val="006B3740"/>
    <w:rsid w:val="006B62FC"/>
    <w:rsid w:val="006C55C8"/>
    <w:rsid w:val="006C55F5"/>
    <w:rsid w:val="006D3E5C"/>
    <w:rsid w:val="006D532B"/>
    <w:rsid w:val="006E1526"/>
    <w:rsid w:val="006E7AE0"/>
    <w:rsid w:val="006F1E24"/>
    <w:rsid w:val="006F46C7"/>
    <w:rsid w:val="00713DFC"/>
    <w:rsid w:val="00715C22"/>
    <w:rsid w:val="00716A83"/>
    <w:rsid w:val="00724487"/>
    <w:rsid w:val="0073570D"/>
    <w:rsid w:val="00755215"/>
    <w:rsid w:val="007604CA"/>
    <w:rsid w:val="00781781"/>
    <w:rsid w:val="007A0415"/>
    <w:rsid w:val="007B4DD0"/>
    <w:rsid w:val="007B69B6"/>
    <w:rsid w:val="007D6C12"/>
    <w:rsid w:val="007D716F"/>
    <w:rsid w:val="007E7DA1"/>
    <w:rsid w:val="00817EAD"/>
    <w:rsid w:val="00824D48"/>
    <w:rsid w:val="008277C4"/>
    <w:rsid w:val="00836158"/>
    <w:rsid w:val="00842ADB"/>
    <w:rsid w:val="00844D3B"/>
    <w:rsid w:val="008615E0"/>
    <w:rsid w:val="00862D1D"/>
    <w:rsid w:val="00882139"/>
    <w:rsid w:val="00883444"/>
    <w:rsid w:val="008A3400"/>
    <w:rsid w:val="008A7894"/>
    <w:rsid w:val="008B5D89"/>
    <w:rsid w:val="008C407F"/>
    <w:rsid w:val="008D6052"/>
    <w:rsid w:val="008F0992"/>
    <w:rsid w:val="00900A0B"/>
    <w:rsid w:val="009100FD"/>
    <w:rsid w:val="00912881"/>
    <w:rsid w:val="009363E7"/>
    <w:rsid w:val="00946DAB"/>
    <w:rsid w:val="0094735D"/>
    <w:rsid w:val="009505CA"/>
    <w:rsid w:val="0096067B"/>
    <w:rsid w:val="009615F5"/>
    <w:rsid w:val="0097264C"/>
    <w:rsid w:val="00980C97"/>
    <w:rsid w:val="00986CC6"/>
    <w:rsid w:val="00986F0D"/>
    <w:rsid w:val="00995062"/>
    <w:rsid w:val="009C593D"/>
    <w:rsid w:val="009D42FC"/>
    <w:rsid w:val="009E374D"/>
    <w:rsid w:val="009E5ADD"/>
    <w:rsid w:val="009F103E"/>
    <w:rsid w:val="009F3E25"/>
    <w:rsid w:val="00A1088B"/>
    <w:rsid w:val="00A17527"/>
    <w:rsid w:val="00A21A7C"/>
    <w:rsid w:val="00A229A9"/>
    <w:rsid w:val="00A26782"/>
    <w:rsid w:val="00A37EC5"/>
    <w:rsid w:val="00A430F2"/>
    <w:rsid w:val="00A43FCF"/>
    <w:rsid w:val="00A45BB1"/>
    <w:rsid w:val="00A62BED"/>
    <w:rsid w:val="00A642EB"/>
    <w:rsid w:val="00A751A9"/>
    <w:rsid w:val="00A91C1F"/>
    <w:rsid w:val="00A9721F"/>
    <w:rsid w:val="00AB0A16"/>
    <w:rsid w:val="00AB3553"/>
    <w:rsid w:val="00AB5635"/>
    <w:rsid w:val="00AB5A45"/>
    <w:rsid w:val="00AB6E2F"/>
    <w:rsid w:val="00AC06BC"/>
    <w:rsid w:val="00AC3B44"/>
    <w:rsid w:val="00AD67D9"/>
    <w:rsid w:val="00AD7218"/>
    <w:rsid w:val="00AE7545"/>
    <w:rsid w:val="00AF0F20"/>
    <w:rsid w:val="00B06C09"/>
    <w:rsid w:val="00B215D2"/>
    <w:rsid w:val="00B227C0"/>
    <w:rsid w:val="00B27E13"/>
    <w:rsid w:val="00B45164"/>
    <w:rsid w:val="00B5367C"/>
    <w:rsid w:val="00B658C3"/>
    <w:rsid w:val="00B67541"/>
    <w:rsid w:val="00B6796D"/>
    <w:rsid w:val="00B72135"/>
    <w:rsid w:val="00B77872"/>
    <w:rsid w:val="00B952B9"/>
    <w:rsid w:val="00B962BF"/>
    <w:rsid w:val="00BB111A"/>
    <w:rsid w:val="00BC26D1"/>
    <w:rsid w:val="00BC4BFE"/>
    <w:rsid w:val="00BD5255"/>
    <w:rsid w:val="00BF2352"/>
    <w:rsid w:val="00BF4302"/>
    <w:rsid w:val="00C01540"/>
    <w:rsid w:val="00C06414"/>
    <w:rsid w:val="00C11073"/>
    <w:rsid w:val="00C11B16"/>
    <w:rsid w:val="00C155E1"/>
    <w:rsid w:val="00C1595B"/>
    <w:rsid w:val="00C24262"/>
    <w:rsid w:val="00C24F1D"/>
    <w:rsid w:val="00C260C1"/>
    <w:rsid w:val="00C3400B"/>
    <w:rsid w:val="00C37FAA"/>
    <w:rsid w:val="00C516FD"/>
    <w:rsid w:val="00C53079"/>
    <w:rsid w:val="00C75EF1"/>
    <w:rsid w:val="00C76933"/>
    <w:rsid w:val="00C80825"/>
    <w:rsid w:val="00C82B37"/>
    <w:rsid w:val="00C8467A"/>
    <w:rsid w:val="00C90A31"/>
    <w:rsid w:val="00C9520F"/>
    <w:rsid w:val="00CA2073"/>
    <w:rsid w:val="00CB3FE1"/>
    <w:rsid w:val="00CB63F4"/>
    <w:rsid w:val="00CD57AB"/>
    <w:rsid w:val="00CD72F3"/>
    <w:rsid w:val="00CF5B82"/>
    <w:rsid w:val="00CF7D47"/>
    <w:rsid w:val="00D01CED"/>
    <w:rsid w:val="00D13470"/>
    <w:rsid w:val="00D1693E"/>
    <w:rsid w:val="00D1755E"/>
    <w:rsid w:val="00D35E33"/>
    <w:rsid w:val="00D45788"/>
    <w:rsid w:val="00D53277"/>
    <w:rsid w:val="00D55394"/>
    <w:rsid w:val="00D630FB"/>
    <w:rsid w:val="00D853E6"/>
    <w:rsid w:val="00D9231B"/>
    <w:rsid w:val="00D93388"/>
    <w:rsid w:val="00D967BA"/>
    <w:rsid w:val="00DA1099"/>
    <w:rsid w:val="00DA376D"/>
    <w:rsid w:val="00DB47F5"/>
    <w:rsid w:val="00DC3132"/>
    <w:rsid w:val="00DD5AFB"/>
    <w:rsid w:val="00DD5F1D"/>
    <w:rsid w:val="00DE5FAA"/>
    <w:rsid w:val="00DE7B31"/>
    <w:rsid w:val="00DF2B7A"/>
    <w:rsid w:val="00DF5EF8"/>
    <w:rsid w:val="00E01589"/>
    <w:rsid w:val="00E02867"/>
    <w:rsid w:val="00E05DF1"/>
    <w:rsid w:val="00E23B16"/>
    <w:rsid w:val="00E40CF0"/>
    <w:rsid w:val="00E506F8"/>
    <w:rsid w:val="00E5444F"/>
    <w:rsid w:val="00E55108"/>
    <w:rsid w:val="00E6358C"/>
    <w:rsid w:val="00E7146B"/>
    <w:rsid w:val="00E81DE0"/>
    <w:rsid w:val="00E84759"/>
    <w:rsid w:val="00E8773A"/>
    <w:rsid w:val="00E93710"/>
    <w:rsid w:val="00EB6DA0"/>
    <w:rsid w:val="00ED47F4"/>
    <w:rsid w:val="00EE2C37"/>
    <w:rsid w:val="00EE3DCC"/>
    <w:rsid w:val="00EE4CD8"/>
    <w:rsid w:val="00EF54F5"/>
    <w:rsid w:val="00F0244D"/>
    <w:rsid w:val="00F07995"/>
    <w:rsid w:val="00F14DDF"/>
    <w:rsid w:val="00F17C98"/>
    <w:rsid w:val="00F25019"/>
    <w:rsid w:val="00F32B13"/>
    <w:rsid w:val="00F340CE"/>
    <w:rsid w:val="00F370B5"/>
    <w:rsid w:val="00F43843"/>
    <w:rsid w:val="00F655F6"/>
    <w:rsid w:val="00F821BD"/>
    <w:rsid w:val="00F87CAB"/>
    <w:rsid w:val="00F90F2C"/>
    <w:rsid w:val="00FA10CA"/>
    <w:rsid w:val="00FB5452"/>
    <w:rsid w:val="00FB67E4"/>
    <w:rsid w:val="00FB68E3"/>
    <w:rsid w:val="00FD0491"/>
    <w:rsid w:val="00FD52B0"/>
    <w:rsid w:val="00FD6140"/>
    <w:rsid w:val="00FD71C1"/>
    <w:rsid w:val="00FE146B"/>
    <w:rsid w:val="00FF08A6"/>
    <w:rsid w:val="00F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2015.dotx</Template>
  <TotalTime>8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2023-12-15T13:44:00Z</cp:lastPrinted>
  <dcterms:created xsi:type="dcterms:W3CDTF">2023-12-15T13:45:00Z</dcterms:created>
  <dcterms:modified xsi:type="dcterms:W3CDTF">2024-01-06T09:26:00Z</dcterms:modified>
</cp:coreProperties>
</file>