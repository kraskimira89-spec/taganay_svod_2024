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58E95341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 xml:space="preserve">№ </w:t>
      </w:r>
      <w:r w:rsidR="0017046C">
        <w:rPr>
          <w:szCs w:val="28"/>
        </w:rPr>
        <w:t>7</w:t>
      </w:r>
      <w:r w:rsidR="008C10E2">
        <w:rPr>
          <w:szCs w:val="28"/>
        </w:rPr>
        <w:t>8</w:t>
      </w:r>
      <w:r w:rsidRPr="004E2D88">
        <w:rPr>
          <w:szCs w:val="28"/>
        </w:rPr>
        <w:t xml:space="preserve"> от </w:t>
      </w:r>
      <w:r w:rsidR="008C10E2">
        <w:rPr>
          <w:szCs w:val="28"/>
        </w:rPr>
        <w:t>03</w:t>
      </w:r>
      <w:r w:rsidRPr="004E2D88">
        <w:rPr>
          <w:szCs w:val="28"/>
        </w:rPr>
        <w:t xml:space="preserve"> </w:t>
      </w:r>
      <w:r w:rsidR="008C10E2">
        <w:rPr>
          <w:szCs w:val="28"/>
        </w:rPr>
        <w:t>июня</w:t>
      </w:r>
      <w:r w:rsidRPr="004E2D88">
        <w:rPr>
          <w:szCs w:val="28"/>
        </w:rPr>
        <w:t xml:space="preserve"> 2024 г.</w:t>
      </w:r>
      <w:r w:rsidR="0035628C" w:rsidRPr="004E2D88">
        <w:rPr>
          <w:szCs w:val="28"/>
        </w:rPr>
        <w:t xml:space="preserve"> </w:t>
      </w:r>
    </w:p>
    <w:p w14:paraId="0FE28AF5" w14:textId="6AAF0D9F" w:rsidR="004E2D88" w:rsidRPr="003A594D" w:rsidRDefault="0035628C" w:rsidP="003A594D">
      <w:pPr>
        <w:rPr>
          <w:szCs w:val="28"/>
        </w:rPr>
      </w:pPr>
      <w:r w:rsidRPr="004E2D88">
        <w:rPr>
          <w:szCs w:val="28"/>
        </w:rPr>
        <w:t xml:space="preserve">                                                                  </w:t>
      </w:r>
    </w:p>
    <w:p w14:paraId="2BDD9A84" w14:textId="5AF75BF0" w:rsidR="003A594D" w:rsidRDefault="00663185" w:rsidP="003A594D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ГБУЗ ЯНАО «Ноябрьская ССМП»</w:t>
      </w:r>
    </w:p>
    <w:p w14:paraId="67732E34" w14:textId="41BEE0C0" w:rsidR="00FA686B" w:rsidRDefault="00FA686B" w:rsidP="00FA686B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О.Ю. Кравченко</w:t>
      </w:r>
    </w:p>
    <w:p w14:paraId="11AFA80F" w14:textId="75AF1DF2" w:rsidR="00663185" w:rsidRPr="00FA686B" w:rsidRDefault="00663185" w:rsidP="00FA686B">
      <w:pPr>
        <w:pStyle w:val="ae"/>
        <w:ind w:left="4962"/>
        <w:rPr>
          <w:b/>
          <w:bCs/>
          <w:szCs w:val="28"/>
        </w:rPr>
      </w:pPr>
      <w:r>
        <w:t>ул. Энтузиастов, д. 65,</w:t>
      </w:r>
    </w:p>
    <w:p w14:paraId="6021770F" w14:textId="0E9DD614" w:rsidR="00663185" w:rsidRDefault="00663185" w:rsidP="00FA686B">
      <w:pPr>
        <w:pStyle w:val="ae"/>
        <w:ind w:left="4962"/>
      </w:pPr>
      <w:r>
        <w:t>г. Ноябрьск, ЯНАО</w:t>
      </w:r>
    </w:p>
    <w:p w14:paraId="72C051D3" w14:textId="2586508A" w:rsidR="00663185" w:rsidRPr="00663185" w:rsidRDefault="00663185" w:rsidP="00FA686B">
      <w:pPr>
        <w:pStyle w:val="ae"/>
        <w:ind w:left="4962"/>
      </w:pPr>
      <w:r>
        <w:t>тел./факс (3496) 39-83-03</w:t>
      </w:r>
    </w:p>
    <w:p w14:paraId="055B8493" w14:textId="77777777" w:rsidR="004E2D88" w:rsidRDefault="004E2D88" w:rsidP="00663185">
      <w:pPr>
        <w:ind w:left="567" w:firstLine="5670"/>
        <w:rPr>
          <w:b/>
          <w:bCs/>
        </w:rPr>
      </w:pPr>
    </w:p>
    <w:p w14:paraId="626AE315" w14:textId="77777777" w:rsidR="00663185" w:rsidRDefault="00663185" w:rsidP="00663185">
      <w:pPr>
        <w:ind w:left="567" w:firstLine="5670"/>
        <w:rPr>
          <w:b/>
          <w:bCs/>
        </w:rPr>
      </w:pPr>
    </w:p>
    <w:p w14:paraId="5C4E8B23" w14:textId="4F64D19A" w:rsidR="00663185" w:rsidRDefault="00663185" w:rsidP="00663185">
      <w:pPr>
        <w:ind w:left="567"/>
        <w:jc w:val="center"/>
        <w:rPr>
          <w:b/>
          <w:bCs/>
        </w:rPr>
      </w:pPr>
      <w:r>
        <w:rPr>
          <w:b/>
          <w:bCs/>
        </w:rPr>
        <w:t xml:space="preserve">Уважаемая </w:t>
      </w:r>
      <w:r w:rsidR="00FA686B">
        <w:rPr>
          <w:b/>
          <w:bCs/>
        </w:rPr>
        <w:t>Олеся Юрьевна</w:t>
      </w:r>
      <w:r>
        <w:rPr>
          <w:b/>
          <w:bCs/>
        </w:rPr>
        <w:t>!</w:t>
      </w:r>
    </w:p>
    <w:p w14:paraId="1307B9F1" w14:textId="0160F360" w:rsidR="00663185" w:rsidRDefault="008C10E2" w:rsidP="00663185">
      <w:pPr>
        <w:ind w:firstLine="567"/>
        <w:jc w:val="both"/>
      </w:pPr>
      <w:r>
        <w:t xml:space="preserve">Направляем Вам обновленный список водителей, подлежащих предрейсовому (послерейсовому) </w:t>
      </w:r>
      <w:r w:rsidR="00663185">
        <w:t>медицинск</w:t>
      </w:r>
      <w:r>
        <w:t>ому</w:t>
      </w:r>
      <w:r w:rsidR="00663185">
        <w:t xml:space="preserve"> осмотр</w:t>
      </w:r>
      <w:r>
        <w:t>у</w:t>
      </w:r>
      <w:r w:rsidR="00663185">
        <w:t xml:space="preserve"> в амбулаторном кабинете ГБУЗ ЯНАО «Ноябрьская ССМП» в количестве </w:t>
      </w:r>
      <w:r>
        <w:t>4</w:t>
      </w:r>
      <w:r w:rsidR="00663185">
        <w:t xml:space="preserve"> человек</w:t>
      </w:r>
      <w:r>
        <w:t>а</w:t>
      </w:r>
      <w:r w:rsidR="00663185">
        <w:t>.</w:t>
      </w:r>
    </w:p>
    <w:p w14:paraId="46641992" w14:textId="77777777" w:rsidR="00663185" w:rsidRDefault="00663185" w:rsidP="00663185">
      <w:pPr>
        <w:ind w:left="567"/>
        <w:jc w:val="both"/>
      </w:pPr>
    </w:p>
    <w:p w14:paraId="721E2944" w14:textId="6BB1C20C" w:rsidR="00663185" w:rsidRDefault="00663185" w:rsidP="00663185">
      <w:pPr>
        <w:ind w:left="567"/>
        <w:jc w:val="both"/>
      </w:pPr>
      <w:r>
        <w:t>Приложение:</w:t>
      </w:r>
    </w:p>
    <w:p w14:paraId="260108D3" w14:textId="77777777" w:rsidR="00663185" w:rsidRDefault="00663185" w:rsidP="00663185">
      <w:pPr>
        <w:ind w:left="567"/>
        <w:jc w:val="both"/>
      </w:pPr>
    </w:p>
    <w:p w14:paraId="25CBB394" w14:textId="1318A199" w:rsidR="00663185" w:rsidRPr="00663185" w:rsidRDefault="00663185" w:rsidP="00663185">
      <w:pPr>
        <w:ind w:left="567"/>
        <w:jc w:val="both"/>
        <w:rPr>
          <w:sz w:val="24"/>
          <w:szCs w:val="24"/>
        </w:rPr>
      </w:pPr>
      <w:r w:rsidRPr="00663185">
        <w:rPr>
          <w:sz w:val="24"/>
          <w:szCs w:val="24"/>
        </w:rPr>
        <w:t>- списочный состав водителей, подлежащих предрейсовому медицинскому осмотру с полным указанием Ф.И.О., занимаемой должности.</w:t>
      </w: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2D069BBE" w14:textId="173564B0" w:rsidR="005000D7" w:rsidRDefault="005000D7" w:rsidP="003A594D">
      <w:pPr>
        <w:pStyle w:val="22"/>
        <w:shd w:val="clear" w:color="auto" w:fill="auto"/>
        <w:spacing w:before="0" w:after="0" w:line="360" w:lineRule="auto"/>
        <w:ind w:hanging="284"/>
        <w:rPr>
          <w:szCs w:val="26"/>
        </w:rPr>
      </w:pPr>
    </w:p>
    <w:p w14:paraId="199C917F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144F439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67E567BC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66C982AB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1C7AB46C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4DCF92E8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2FFAEA3" w14:textId="76648335" w:rsidR="003A594D" w:rsidRDefault="003A594D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64DF5EB8" w14:textId="77777777" w:rsidR="008C10E2" w:rsidRDefault="008C10E2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79CD9A88" w14:textId="77777777" w:rsidR="005000D7" w:rsidRDefault="005000D7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72DFE2F" w14:textId="77777777" w:rsidR="00900C99" w:rsidRPr="0026648C" w:rsidRDefault="00900C99" w:rsidP="00900C99">
      <w:pPr>
        <w:pStyle w:val="1"/>
        <w:jc w:val="right"/>
        <w:rPr>
          <w:b/>
          <w:color w:val="3B3838"/>
        </w:rPr>
      </w:pPr>
      <w:r w:rsidRPr="0026648C">
        <w:rPr>
          <w:b/>
          <w:color w:val="3B3838"/>
        </w:rPr>
        <w:lastRenderedPageBreak/>
        <w:t>УТВЕРЖДАЮ</w:t>
      </w:r>
    </w:p>
    <w:p w14:paraId="5A7D18C8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Председатель РКООИ «ЦИП «Таганай» </w:t>
      </w:r>
    </w:p>
    <w:p w14:paraId="0C2C83FB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_____________ С.В. Богдановский </w:t>
      </w:r>
    </w:p>
    <w:p w14:paraId="1CE0111A" w14:textId="77777777" w:rsidR="00900C99" w:rsidRPr="0026648C" w:rsidRDefault="00900C99" w:rsidP="00BA022A">
      <w:pPr>
        <w:rPr>
          <w:b/>
          <w:color w:val="3B3838"/>
        </w:rPr>
      </w:pPr>
    </w:p>
    <w:p w14:paraId="5AFCE670" w14:textId="77777777" w:rsidR="00900C99" w:rsidRPr="0026648C" w:rsidRDefault="00900C99" w:rsidP="00900C99">
      <w:pPr>
        <w:pStyle w:val="2"/>
        <w:rPr>
          <w:color w:val="3B3838"/>
        </w:rPr>
      </w:pPr>
    </w:p>
    <w:p w14:paraId="33214848" w14:textId="77777777" w:rsidR="00900C99" w:rsidRPr="0026648C" w:rsidRDefault="00900C99" w:rsidP="00900C99">
      <w:pPr>
        <w:pStyle w:val="2"/>
        <w:rPr>
          <w:color w:val="3B3838"/>
        </w:rPr>
      </w:pPr>
      <w:r w:rsidRPr="0026648C">
        <w:rPr>
          <w:color w:val="3B3838"/>
        </w:rPr>
        <w:t xml:space="preserve">Перечень работников </w:t>
      </w:r>
    </w:p>
    <w:p w14:paraId="1EDEB3B9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РКООИ «ЦИП «Таганай» </w:t>
      </w:r>
    </w:p>
    <w:p w14:paraId="60A17135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>подлежащих предрейсовому медицинскому осмотру</w:t>
      </w:r>
    </w:p>
    <w:p w14:paraId="7C1BDF53" w14:textId="77777777" w:rsidR="00900C99" w:rsidRPr="0026648C" w:rsidRDefault="00900C99" w:rsidP="00900C99">
      <w:pPr>
        <w:jc w:val="center"/>
        <w:rPr>
          <w:b/>
          <w:color w:val="3B3838"/>
        </w:rPr>
      </w:pPr>
    </w:p>
    <w:tbl>
      <w:tblPr>
        <w:tblW w:w="10020" w:type="dxa"/>
        <w:tblInd w:w="-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682"/>
        <w:gridCol w:w="1846"/>
        <w:gridCol w:w="1984"/>
        <w:gridCol w:w="1888"/>
      </w:tblGrid>
      <w:tr w:rsidR="00900C99" w:rsidRPr="0026648C" w14:paraId="7A07511D" w14:textId="77777777" w:rsidTr="00DB3B77">
        <w:trPr>
          <w:trHeight w:val="580"/>
        </w:trPr>
        <w:tc>
          <w:tcPr>
            <w:tcW w:w="620" w:type="dxa"/>
          </w:tcPr>
          <w:p w14:paraId="54536664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№</w:t>
            </w:r>
          </w:p>
          <w:p w14:paraId="1E8BF242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п/п</w:t>
            </w:r>
          </w:p>
        </w:tc>
        <w:tc>
          <w:tcPr>
            <w:tcW w:w="3682" w:type="dxa"/>
          </w:tcPr>
          <w:p w14:paraId="3FB68608" w14:textId="7DFD8DB5" w:rsidR="00DB3B77" w:rsidRPr="00DB3B77" w:rsidRDefault="00900C99" w:rsidP="00DB3B77">
            <w:pPr>
              <w:pStyle w:val="ae"/>
              <w:jc w:val="center"/>
              <w:rPr>
                <w:b/>
                <w:bCs/>
              </w:rPr>
            </w:pPr>
            <w:r w:rsidRPr="00DB3B77">
              <w:rPr>
                <w:b/>
                <w:bCs/>
              </w:rPr>
              <w:t>Ф.И.О.</w:t>
            </w:r>
            <w:r w:rsidR="00DB3B77" w:rsidRPr="00DB3B77">
              <w:rPr>
                <w:b/>
                <w:bCs/>
              </w:rPr>
              <w:t>,</w:t>
            </w:r>
          </w:p>
          <w:p w14:paraId="79D97EFA" w14:textId="6BB9531E" w:rsidR="00900C99" w:rsidRPr="0026648C" w:rsidRDefault="00DB3B77" w:rsidP="00DB3B77">
            <w:pPr>
              <w:pStyle w:val="ae"/>
              <w:jc w:val="center"/>
            </w:pPr>
            <w:r w:rsidRPr="00DB3B77">
              <w:rPr>
                <w:b/>
                <w:bCs/>
              </w:rPr>
              <w:t>дата рождения</w:t>
            </w:r>
          </w:p>
        </w:tc>
        <w:tc>
          <w:tcPr>
            <w:tcW w:w="1846" w:type="dxa"/>
          </w:tcPr>
          <w:p w14:paraId="27E93515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Должность</w:t>
            </w:r>
          </w:p>
        </w:tc>
        <w:tc>
          <w:tcPr>
            <w:tcW w:w="1984" w:type="dxa"/>
          </w:tcPr>
          <w:p w14:paraId="38A62EA3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Дата устройства</w:t>
            </w:r>
          </w:p>
        </w:tc>
        <w:tc>
          <w:tcPr>
            <w:tcW w:w="1888" w:type="dxa"/>
          </w:tcPr>
          <w:p w14:paraId="5A57EC0B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Условия трудового договора</w:t>
            </w:r>
          </w:p>
        </w:tc>
      </w:tr>
      <w:tr w:rsidR="00DB3B77" w:rsidRPr="0026648C" w14:paraId="4EEBA60A" w14:textId="77777777" w:rsidTr="00DB3B77">
        <w:trPr>
          <w:trHeight w:val="580"/>
        </w:trPr>
        <w:tc>
          <w:tcPr>
            <w:tcW w:w="620" w:type="dxa"/>
          </w:tcPr>
          <w:p w14:paraId="659528B3" w14:textId="6ED21655" w:rsidR="00DB3B77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</w:t>
            </w:r>
          </w:p>
        </w:tc>
        <w:tc>
          <w:tcPr>
            <w:tcW w:w="3682" w:type="dxa"/>
          </w:tcPr>
          <w:p w14:paraId="264741AE" w14:textId="181FDEE7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Лукаш Николай Михайлович, 30.01.1960 г.</w:t>
            </w:r>
          </w:p>
        </w:tc>
        <w:tc>
          <w:tcPr>
            <w:tcW w:w="1846" w:type="dxa"/>
          </w:tcPr>
          <w:p w14:paraId="16AF8435" w14:textId="4994420C" w:rsidR="00DB3B77" w:rsidRPr="0026648C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666FB07B" w14:textId="2F27EBE7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06.03.2024 г.</w:t>
            </w:r>
          </w:p>
        </w:tc>
        <w:tc>
          <w:tcPr>
            <w:tcW w:w="1888" w:type="dxa"/>
          </w:tcPr>
          <w:p w14:paraId="65D2469B" w14:textId="56657FE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534F0695" w14:textId="77777777" w:rsidTr="00DB3B77">
        <w:trPr>
          <w:trHeight w:val="580"/>
        </w:trPr>
        <w:tc>
          <w:tcPr>
            <w:tcW w:w="620" w:type="dxa"/>
          </w:tcPr>
          <w:p w14:paraId="703CFC6C" w14:textId="49618C23" w:rsidR="00DB3B77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2</w:t>
            </w:r>
          </w:p>
        </w:tc>
        <w:tc>
          <w:tcPr>
            <w:tcW w:w="3682" w:type="dxa"/>
          </w:tcPr>
          <w:p w14:paraId="6EACAF25" w14:textId="032CB832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Кореньков Константин Владимирович, 20.02.1984 г.</w:t>
            </w:r>
          </w:p>
        </w:tc>
        <w:tc>
          <w:tcPr>
            <w:tcW w:w="1846" w:type="dxa"/>
          </w:tcPr>
          <w:p w14:paraId="71C81EA4" w14:textId="2D9EC435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254C71B1" w14:textId="694984B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15.03.2023 г.</w:t>
            </w:r>
          </w:p>
        </w:tc>
        <w:tc>
          <w:tcPr>
            <w:tcW w:w="1888" w:type="dxa"/>
          </w:tcPr>
          <w:p w14:paraId="00B24D60" w14:textId="2190104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1FDC1F65" w14:textId="77777777" w:rsidTr="00DB3B77">
        <w:trPr>
          <w:trHeight w:val="580"/>
        </w:trPr>
        <w:tc>
          <w:tcPr>
            <w:tcW w:w="620" w:type="dxa"/>
          </w:tcPr>
          <w:p w14:paraId="3F258947" w14:textId="394E39B2" w:rsidR="00DB3B77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3</w:t>
            </w:r>
          </w:p>
        </w:tc>
        <w:tc>
          <w:tcPr>
            <w:tcW w:w="3682" w:type="dxa"/>
          </w:tcPr>
          <w:p w14:paraId="1E10300D" w14:textId="688CCB24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Цуканов Юрий Валерьевич, 04.12.1987 г.</w:t>
            </w:r>
          </w:p>
        </w:tc>
        <w:tc>
          <w:tcPr>
            <w:tcW w:w="1846" w:type="dxa"/>
          </w:tcPr>
          <w:p w14:paraId="6E103298" w14:textId="0B01FE5F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7E71E32E" w14:textId="693BC2CD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17.11.2022 г.</w:t>
            </w:r>
          </w:p>
        </w:tc>
        <w:tc>
          <w:tcPr>
            <w:tcW w:w="1888" w:type="dxa"/>
          </w:tcPr>
          <w:p w14:paraId="7225668D" w14:textId="6256CC49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BA022A" w:rsidRPr="0026648C" w14:paraId="4BE1D085" w14:textId="77777777" w:rsidTr="00DB3B77">
        <w:trPr>
          <w:trHeight w:val="580"/>
        </w:trPr>
        <w:tc>
          <w:tcPr>
            <w:tcW w:w="620" w:type="dxa"/>
          </w:tcPr>
          <w:p w14:paraId="66C1E285" w14:textId="18B21A23" w:rsidR="00BA022A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4</w:t>
            </w:r>
          </w:p>
        </w:tc>
        <w:tc>
          <w:tcPr>
            <w:tcW w:w="3682" w:type="dxa"/>
          </w:tcPr>
          <w:p w14:paraId="371BE335" w14:textId="5DB38CE8" w:rsidR="00BA022A" w:rsidRDefault="00BA022A" w:rsidP="00DB3B77">
            <w:pPr>
              <w:rPr>
                <w:color w:val="3B3838"/>
              </w:rPr>
            </w:pPr>
            <w:r>
              <w:rPr>
                <w:color w:val="3B3838"/>
              </w:rPr>
              <w:t>Родин Виктор Владимирович, 01.03.1983 г.</w:t>
            </w:r>
          </w:p>
        </w:tc>
        <w:tc>
          <w:tcPr>
            <w:tcW w:w="1846" w:type="dxa"/>
          </w:tcPr>
          <w:p w14:paraId="43E82865" w14:textId="1EEBDB80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3C6270C0" w14:textId="52A51CE9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13.11.2023 г.</w:t>
            </w:r>
          </w:p>
        </w:tc>
        <w:tc>
          <w:tcPr>
            <w:tcW w:w="1888" w:type="dxa"/>
          </w:tcPr>
          <w:p w14:paraId="278C4939" w14:textId="6473E6AA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</w:tbl>
    <w:p w14:paraId="07801A01" w14:textId="77777777" w:rsidR="00900C99" w:rsidRDefault="00900C99" w:rsidP="00900C99">
      <w:pPr>
        <w:tabs>
          <w:tab w:val="left" w:pos="709"/>
        </w:tabs>
        <w:rPr>
          <w:b/>
          <w:color w:val="3B3838"/>
        </w:rPr>
      </w:pPr>
    </w:p>
    <w:p w14:paraId="3319882E" w14:textId="0442FB55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  <w:r w:rsidRPr="0026648C">
        <w:rPr>
          <w:b/>
          <w:color w:val="3B3838"/>
        </w:rPr>
        <w:t>Итого:</w:t>
      </w:r>
      <w:r>
        <w:rPr>
          <w:b/>
          <w:color w:val="3B3838"/>
        </w:rPr>
        <w:t xml:space="preserve"> </w:t>
      </w:r>
      <w:r w:rsidR="008C10E2">
        <w:rPr>
          <w:b/>
          <w:color w:val="3B3838"/>
        </w:rPr>
        <w:t>4</w:t>
      </w:r>
      <w:r w:rsidRPr="0026648C">
        <w:rPr>
          <w:b/>
          <w:color w:val="3B3838"/>
        </w:rPr>
        <w:t xml:space="preserve"> (</w:t>
      </w:r>
      <w:r w:rsidR="008C10E2">
        <w:rPr>
          <w:b/>
          <w:color w:val="3B3838"/>
        </w:rPr>
        <w:t>четыре</w:t>
      </w:r>
      <w:r w:rsidRPr="0026648C">
        <w:rPr>
          <w:b/>
          <w:color w:val="3B3838"/>
        </w:rPr>
        <w:t>) человек</w:t>
      </w:r>
      <w:r w:rsidR="008C10E2">
        <w:rPr>
          <w:b/>
          <w:color w:val="3B3838"/>
        </w:rPr>
        <w:t>а</w:t>
      </w:r>
      <w:r w:rsidRPr="0026648C">
        <w:rPr>
          <w:b/>
          <w:color w:val="3B3838"/>
        </w:rPr>
        <w:t>.</w:t>
      </w:r>
    </w:p>
    <w:p w14:paraId="758A0D12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ФИО и телефон ответственного представителя:</w:t>
      </w:r>
    </w:p>
    <w:p w14:paraId="4C246CDD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Богдановский Сергей Викторович +7 909 195 04 08</w:t>
      </w:r>
    </w:p>
    <w:p w14:paraId="2C7147E8" w14:textId="77777777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</w:p>
    <w:p w14:paraId="10E05F28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0AAF4D23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022EF5C2" w14:textId="2AA989D1" w:rsidR="00900C99" w:rsidRPr="0026648C" w:rsidRDefault="008C10E2" w:rsidP="00900C99">
      <w:pPr>
        <w:tabs>
          <w:tab w:val="left" w:pos="709"/>
        </w:tabs>
        <w:rPr>
          <w:color w:val="3B3838"/>
        </w:rPr>
      </w:pPr>
      <w:r>
        <w:rPr>
          <w:color w:val="3B3838"/>
        </w:rPr>
        <w:t>03</w:t>
      </w:r>
      <w:r w:rsidR="00900C99" w:rsidRPr="0026648C">
        <w:rPr>
          <w:color w:val="3B3838"/>
        </w:rPr>
        <w:t>.</w:t>
      </w:r>
      <w:r w:rsidR="00900C99">
        <w:rPr>
          <w:color w:val="3B3838"/>
        </w:rPr>
        <w:t>0</w:t>
      </w:r>
      <w:r>
        <w:rPr>
          <w:color w:val="3B3838"/>
        </w:rPr>
        <w:t>6</w:t>
      </w:r>
      <w:r w:rsidR="00900C99" w:rsidRPr="0026648C">
        <w:rPr>
          <w:color w:val="3B3838"/>
        </w:rPr>
        <w:t>.202</w:t>
      </w:r>
      <w:r w:rsidR="00900C99">
        <w:rPr>
          <w:color w:val="3B3838"/>
        </w:rPr>
        <w:t>4 г.</w:t>
      </w:r>
    </w:p>
    <w:sectPr w:rsidR="00900C99" w:rsidRPr="0026648C" w:rsidSect="00BB66C9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5B03C" w14:textId="77777777" w:rsidR="00AF6608" w:rsidRDefault="00AF6608" w:rsidP="00946DAB">
      <w:pPr>
        <w:spacing w:after="0" w:line="240" w:lineRule="auto"/>
      </w:pPr>
      <w:r>
        <w:separator/>
      </w:r>
    </w:p>
  </w:endnote>
  <w:endnote w:type="continuationSeparator" w:id="0">
    <w:p w14:paraId="6F850941" w14:textId="77777777" w:rsidR="00AF6608" w:rsidRDefault="00AF6608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30BF5" w14:textId="77777777" w:rsidR="00AF6608" w:rsidRDefault="00AF6608" w:rsidP="00946DAB">
      <w:pPr>
        <w:spacing w:after="0" w:line="240" w:lineRule="auto"/>
      </w:pPr>
      <w:r>
        <w:separator/>
      </w:r>
    </w:p>
  </w:footnote>
  <w:footnote w:type="continuationSeparator" w:id="0">
    <w:p w14:paraId="5A8468C2" w14:textId="77777777" w:rsidR="00AF6608" w:rsidRDefault="00AF6608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54310"/>
    <w:rsid w:val="00063DB5"/>
    <w:rsid w:val="00072532"/>
    <w:rsid w:val="0007305F"/>
    <w:rsid w:val="000922CC"/>
    <w:rsid w:val="00094526"/>
    <w:rsid w:val="000A172F"/>
    <w:rsid w:val="000B2D96"/>
    <w:rsid w:val="000B3C7E"/>
    <w:rsid w:val="000B5A90"/>
    <w:rsid w:val="000B7FE5"/>
    <w:rsid w:val="000C76FD"/>
    <w:rsid w:val="000C78B0"/>
    <w:rsid w:val="000E0FCA"/>
    <w:rsid w:val="000F5B11"/>
    <w:rsid w:val="000F5C48"/>
    <w:rsid w:val="00101A5F"/>
    <w:rsid w:val="00134C24"/>
    <w:rsid w:val="00145424"/>
    <w:rsid w:val="0017046C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A594D"/>
    <w:rsid w:val="003C6543"/>
    <w:rsid w:val="003E0764"/>
    <w:rsid w:val="003F6FDF"/>
    <w:rsid w:val="00423AE8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F1692"/>
    <w:rsid w:val="004F432D"/>
    <w:rsid w:val="005000D7"/>
    <w:rsid w:val="0050353F"/>
    <w:rsid w:val="00504F4B"/>
    <w:rsid w:val="005141A2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63185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A3A21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C10E2"/>
    <w:rsid w:val="008D042F"/>
    <w:rsid w:val="00900A0B"/>
    <w:rsid w:val="00900C99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06F7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AF6608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A022A"/>
    <w:rsid w:val="00BB66C9"/>
    <w:rsid w:val="00BC4BFE"/>
    <w:rsid w:val="00BD5255"/>
    <w:rsid w:val="00BF2352"/>
    <w:rsid w:val="00C01540"/>
    <w:rsid w:val="00C06414"/>
    <w:rsid w:val="00C11073"/>
    <w:rsid w:val="00C11B16"/>
    <w:rsid w:val="00C1595B"/>
    <w:rsid w:val="00C213AB"/>
    <w:rsid w:val="00C24D9C"/>
    <w:rsid w:val="00C24F1D"/>
    <w:rsid w:val="00C260C1"/>
    <w:rsid w:val="00C516FD"/>
    <w:rsid w:val="00C75EF1"/>
    <w:rsid w:val="00C8467A"/>
    <w:rsid w:val="00C90A31"/>
    <w:rsid w:val="00C921CC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3B77"/>
    <w:rsid w:val="00DB47F5"/>
    <w:rsid w:val="00DC2A47"/>
    <w:rsid w:val="00DD5F1D"/>
    <w:rsid w:val="00DF5181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686B"/>
    <w:rsid w:val="00FA73B2"/>
    <w:rsid w:val="00FB5EB4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00C99"/>
    <w:pPr>
      <w:keepNext/>
      <w:spacing w:after="0" w:line="240" w:lineRule="auto"/>
      <w:outlineLvl w:val="0"/>
    </w:pPr>
    <w:rPr>
      <w:rFonts w:eastAsia="Times New Roman" w:cs="Times New Roman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00C99"/>
    <w:pPr>
      <w:keepNext/>
      <w:spacing w:after="0" w:line="240" w:lineRule="auto"/>
      <w:jc w:val="center"/>
      <w:outlineLvl w:val="1"/>
    </w:pPr>
    <w:rPr>
      <w:rFonts w:eastAsia="Times New Roman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1">
    <w:name w:val="Основной текст (2)_"/>
    <w:basedOn w:val="a0"/>
    <w:link w:val="22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  <w:style w:type="paragraph" w:styleId="af">
    <w:name w:val="Body Text"/>
    <w:basedOn w:val="a"/>
    <w:link w:val="af0"/>
    <w:uiPriority w:val="99"/>
    <w:unhideWhenUsed/>
    <w:rsid w:val="003A594D"/>
    <w:pPr>
      <w:spacing w:after="120"/>
    </w:pPr>
    <w:rPr>
      <w:rFonts w:asciiTheme="minorHAnsi" w:hAnsiTheme="minorHAnsi"/>
      <w:sz w:val="22"/>
    </w:rPr>
  </w:style>
  <w:style w:type="character" w:customStyle="1" w:styleId="af0">
    <w:name w:val="Основной текст Знак"/>
    <w:basedOn w:val="a0"/>
    <w:link w:val="af"/>
    <w:uiPriority w:val="99"/>
    <w:rsid w:val="003A594D"/>
  </w:style>
  <w:style w:type="character" w:customStyle="1" w:styleId="13">
    <w:name w:val="Основной текст Знак1"/>
    <w:basedOn w:val="a0"/>
    <w:uiPriority w:val="99"/>
    <w:locked/>
    <w:rsid w:val="003A594D"/>
    <w:rPr>
      <w:rFonts w:ascii="Times New Roman" w:hAnsi="Times New Roman" w:cs="Times New Roman" w:hint="default"/>
      <w:shd w:val="clear" w:color="auto" w:fill="FFFFFF"/>
    </w:rPr>
  </w:style>
  <w:style w:type="character" w:customStyle="1" w:styleId="10">
    <w:name w:val="Заголовок 1 Знак"/>
    <w:basedOn w:val="a0"/>
    <w:link w:val="1"/>
    <w:rsid w:val="00900C9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00C99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4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3</cp:revision>
  <cp:lastPrinted>2024-06-04T05:12:00Z</cp:lastPrinted>
  <dcterms:created xsi:type="dcterms:W3CDTF">2024-06-03T11:26:00Z</dcterms:created>
  <dcterms:modified xsi:type="dcterms:W3CDTF">2024-06-04T05:12:00Z</dcterms:modified>
</cp:coreProperties>
</file>