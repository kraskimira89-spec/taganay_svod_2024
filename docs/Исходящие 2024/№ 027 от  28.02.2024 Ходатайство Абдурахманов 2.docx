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6DE5F9" w14:textId="77777777" w:rsidR="00F90F2C" w:rsidRPr="00C11B16" w:rsidRDefault="007E4D9F" w:rsidP="00C11B16">
      <w:pPr>
        <w:spacing w:after="0" w:line="240" w:lineRule="auto"/>
        <w:jc w:val="center"/>
        <w:rPr>
          <w:b/>
        </w:rPr>
      </w:pPr>
      <w:r>
        <w:rPr>
          <w:b/>
        </w:rPr>
        <w:t>Ре</w:t>
      </w:r>
      <w:r w:rsidR="00C11B16" w:rsidRPr="00C11B16">
        <w:rPr>
          <w:b/>
        </w:rPr>
        <w:t xml:space="preserve">гиональная </w:t>
      </w:r>
      <w:r>
        <w:rPr>
          <w:b/>
        </w:rPr>
        <w:t xml:space="preserve">корпоративная </w:t>
      </w:r>
      <w:r w:rsidR="00C11B16" w:rsidRPr="00C11B16">
        <w:rPr>
          <w:b/>
        </w:rPr>
        <w:t>общественная организация инвалидов</w:t>
      </w:r>
    </w:p>
    <w:p w14:paraId="0E1C4D70" w14:textId="77777777" w:rsidR="00C11B16" w:rsidRPr="00C11B16" w:rsidRDefault="00986F0D" w:rsidP="00C11B16">
      <w:pPr>
        <w:spacing w:after="0" w:line="240" w:lineRule="auto"/>
        <w:jc w:val="center"/>
        <w:rPr>
          <w:b/>
        </w:rPr>
      </w:pPr>
      <w:r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8240" behindDoc="0" locked="0" layoutInCell="1" allowOverlap="1" wp14:anchorId="023556A1" wp14:editId="53490779">
            <wp:simplePos x="0" y="0"/>
            <wp:positionH relativeFrom="margin">
              <wp:posOffset>243698</wp:posOffset>
            </wp:positionH>
            <wp:positionV relativeFrom="paragraph">
              <wp:posOffset>9306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9" cy="54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B16" w:rsidRPr="00C11B16">
        <w:rPr>
          <w:b/>
        </w:rPr>
        <w:t>Центр информационной поддержки «Таганай»</w:t>
      </w:r>
    </w:p>
    <w:p w14:paraId="6ED37C34" w14:textId="367005E0" w:rsidR="00C11B16" w:rsidRDefault="00BB57CD" w:rsidP="00C11B16">
      <w:pPr>
        <w:spacing w:after="0" w:line="240" w:lineRule="auto"/>
        <w:jc w:val="center"/>
        <w:rPr>
          <w:sz w:val="18"/>
        </w:rPr>
      </w:pPr>
      <w:r>
        <w:rPr>
          <w:sz w:val="18"/>
        </w:rPr>
        <w:t xml:space="preserve">629804, Ямало-Ненецкий АО, </w:t>
      </w:r>
      <w:proofErr w:type="spellStart"/>
      <w:r>
        <w:rPr>
          <w:sz w:val="18"/>
        </w:rPr>
        <w:t>г.Ноябрьск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ул.Рабочая</w:t>
      </w:r>
      <w:proofErr w:type="spellEnd"/>
      <w:r>
        <w:rPr>
          <w:sz w:val="18"/>
        </w:rPr>
        <w:t xml:space="preserve"> д.109-Б кв. 4.</w:t>
      </w:r>
    </w:p>
    <w:p w14:paraId="4250D1C6" w14:textId="77777777" w:rsidR="00C11B16" w:rsidRDefault="00C11B16" w:rsidP="00C11B16">
      <w:pPr>
        <w:jc w:val="center"/>
        <w:rPr>
          <w:sz w:val="18"/>
        </w:rPr>
      </w:pPr>
      <w:r>
        <w:rPr>
          <w:sz w:val="18"/>
        </w:rPr>
        <w:t xml:space="preserve">Тел. 8-909-195-04-08 ИНН </w:t>
      </w:r>
      <w:r w:rsidRPr="00C11B16">
        <w:rPr>
          <w:sz w:val="18"/>
        </w:rPr>
        <w:t>8905998693</w:t>
      </w:r>
      <w:r>
        <w:rPr>
          <w:sz w:val="18"/>
        </w:rPr>
        <w:t xml:space="preserve"> КПП </w:t>
      </w:r>
      <w:r w:rsidRPr="00C11B16">
        <w:rPr>
          <w:sz w:val="18"/>
        </w:rPr>
        <w:t>890501001</w:t>
      </w:r>
      <w:r>
        <w:rPr>
          <w:sz w:val="18"/>
        </w:rPr>
        <w:t xml:space="preserve"> </w:t>
      </w:r>
      <w:r>
        <w:rPr>
          <w:sz w:val="18"/>
          <w:lang w:val="en-US"/>
        </w:rPr>
        <w:t>E</w:t>
      </w:r>
      <w:r w:rsidRPr="00C11B16">
        <w:rPr>
          <w:sz w:val="18"/>
        </w:rPr>
        <w:t>-</w:t>
      </w:r>
      <w:r>
        <w:rPr>
          <w:sz w:val="18"/>
          <w:lang w:val="en-US"/>
        </w:rPr>
        <w:t>mail</w:t>
      </w:r>
      <w:r w:rsidRPr="00C11B16">
        <w:rPr>
          <w:sz w:val="18"/>
        </w:rPr>
        <w:t xml:space="preserve"> </w:t>
      </w:r>
      <w:r w:rsidR="00E05DF1">
        <w:rPr>
          <w:sz w:val="18"/>
          <w:lang w:val="en-US"/>
        </w:rPr>
        <w:t>tag</w:t>
      </w:r>
      <w:r w:rsidR="00BF2352">
        <w:rPr>
          <w:sz w:val="18"/>
        </w:rPr>
        <w:t>a</w:t>
      </w:r>
      <w:proofErr w:type="spellStart"/>
      <w:r w:rsidR="00E05DF1">
        <w:rPr>
          <w:sz w:val="18"/>
          <w:lang w:val="en-US"/>
        </w:rPr>
        <w:t>n</w:t>
      </w:r>
      <w:r w:rsidR="00BF2352">
        <w:rPr>
          <w:sz w:val="18"/>
          <w:lang w:val="en-US"/>
        </w:rPr>
        <w:t>ai</w:t>
      </w:r>
      <w:proofErr w:type="spellEnd"/>
      <w:r w:rsidRPr="00C11B16">
        <w:rPr>
          <w:sz w:val="18"/>
        </w:rPr>
        <w:t>89@</w:t>
      </w:r>
      <w:proofErr w:type="spellStart"/>
      <w:r>
        <w:rPr>
          <w:sz w:val="18"/>
          <w:lang w:val="en-US"/>
        </w:rPr>
        <w:t>yandex</w:t>
      </w:r>
      <w:proofErr w:type="spellEnd"/>
      <w:r w:rsidRPr="00C11B16">
        <w:rPr>
          <w:sz w:val="18"/>
        </w:rPr>
        <w:t>.</w:t>
      </w:r>
      <w:proofErr w:type="spellStart"/>
      <w:r>
        <w:rPr>
          <w:sz w:val="18"/>
          <w:lang w:val="en-US"/>
        </w:rPr>
        <w:t>ru</w:t>
      </w:r>
      <w:proofErr w:type="spellEnd"/>
      <w:r w:rsidR="00D129B7">
        <w:pict w14:anchorId="33B09483">
          <v:rect id="_x0000_i1025" style="width:0;height:1.5pt" o:hralign="center" o:hrstd="t" o:hr="t" fillcolor="#a0a0a0" stroked="f"/>
        </w:pict>
      </w:r>
    </w:p>
    <w:p w14:paraId="1121AA0F" w14:textId="63D1004E" w:rsidR="00062799" w:rsidRDefault="00062799" w:rsidP="00062799">
      <w:pPr>
        <w:pStyle w:val="a3"/>
        <w:spacing w:before="0" w:beforeAutospacing="0" w:after="0" w:afterAutospacing="0"/>
        <w:rPr>
          <w:rFonts w:eastAsia="Times New Roman"/>
          <w:sz w:val="28"/>
          <w:szCs w:val="26"/>
        </w:rPr>
      </w:pPr>
      <w:r>
        <w:rPr>
          <w:rFonts w:eastAsia="Times New Roman"/>
          <w:sz w:val="28"/>
          <w:szCs w:val="26"/>
        </w:rPr>
        <w:t>Исх. № 027 от 28.02.2024 г.</w:t>
      </w:r>
    </w:p>
    <w:p w14:paraId="318C6E93" w14:textId="1F18AFEC" w:rsidR="00AD60C9" w:rsidRDefault="00AD60C9" w:rsidP="00E33898">
      <w:pPr>
        <w:pStyle w:val="a3"/>
        <w:spacing w:before="0" w:beforeAutospacing="0" w:after="0" w:afterAutospacing="0"/>
        <w:jc w:val="right"/>
        <w:rPr>
          <w:rFonts w:eastAsia="Times New Roman"/>
          <w:b/>
          <w:sz w:val="28"/>
          <w:szCs w:val="26"/>
        </w:rPr>
      </w:pPr>
      <w:r>
        <w:rPr>
          <w:rFonts w:eastAsia="Times New Roman"/>
          <w:sz w:val="28"/>
          <w:szCs w:val="26"/>
        </w:rPr>
        <w:t>По месту требования</w:t>
      </w:r>
    </w:p>
    <w:p w14:paraId="737AC87A" w14:textId="77777777" w:rsidR="00DA1099" w:rsidRDefault="00A57A79" w:rsidP="00AD60C9">
      <w:pPr>
        <w:pStyle w:val="a3"/>
        <w:spacing w:before="0" w:beforeAutospacing="0" w:after="0" w:afterAutospacing="0"/>
        <w:jc w:val="center"/>
        <w:rPr>
          <w:rFonts w:eastAsia="Times New Roman"/>
          <w:b/>
          <w:sz w:val="28"/>
          <w:szCs w:val="26"/>
        </w:rPr>
      </w:pPr>
      <w:r>
        <w:rPr>
          <w:rFonts w:eastAsia="Times New Roman"/>
          <w:b/>
          <w:sz w:val="28"/>
          <w:szCs w:val="26"/>
        </w:rPr>
        <w:t>Характеристика</w:t>
      </w:r>
    </w:p>
    <w:p w14:paraId="4869F0AC" w14:textId="77777777" w:rsidR="00741F95" w:rsidRDefault="00741F95" w:rsidP="00F55AAF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8"/>
        </w:rPr>
      </w:pPr>
    </w:p>
    <w:p w14:paraId="2342D62B" w14:textId="0978C15D" w:rsidR="00AD60C9" w:rsidRPr="00A20FE9" w:rsidRDefault="00BB57CD" w:rsidP="00E33898">
      <w:pPr>
        <w:pStyle w:val="a3"/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</w:rPr>
      </w:pPr>
      <w:r w:rsidRPr="00BB57CD">
        <w:rPr>
          <w:rFonts w:eastAsia="Times New Roman"/>
          <w:sz w:val="28"/>
          <w:szCs w:val="28"/>
        </w:rPr>
        <w:t xml:space="preserve">Абдурахманов Адил </w:t>
      </w:r>
      <w:proofErr w:type="spellStart"/>
      <w:r w:rsidRPr="00BB57CD">
        <w:rPr>
          <w:rFonts w:eastAsia="Times New Roman"/>
          <w:sz w:val="28"/>
          <w:szCs w:val="28"/>
        </w:rPr>
        <w:t>Зекиллахович</w:t>
      </w:r>
      <w:proofErr w:type="spellEnd"/>
      <w:r w:rsidRPr="00BB57CD">
        <w:rPr>
          <w:rFonts w:eastAsia="Times New Roman"/>
          <w:sz w:val="28"/>
          <w:szCs w:val="28"/>
        </w:rPr>
        <w:t xml:space="preserve"> 02.09.1988 </w:t>
      </w:r>
      <w:proofErr w:type="spellStart"/>
      <w:r w:rsidRPr="00BB57CD">
        <w:rPr>
          <w:rFonts w:eastAsia="Times New Roman"/>
          <w:sz w:val="28"/>
          <w:szCs w:val="28"/>
        </w:rPr>
        <w:t>г.р</w:t>
      </w:r>
      <w:proofErr w:type="spellEnd"/>
      <w:r w:rsidR="00AD60C9" w:rsidRPr="00A20FE9">
        <w:rPr>
          <w:rFonts w:eastAsia="Times New Roman"/>
          <w:sz w:val="28"/>
          <w:szCs w:val="28"/>
        </w:rPr>
        <w:t xml:space="preserve"> является </w:t>
      </w:r>
      <w:r>
        <w:rPr>
          <w:rFonts w:eastAsia="Times New Roman"/>
          <w:sz w:val="28"/>
          <w:szCs w:val="28"/>
        </w:rPr>
        <w:t>волонтером</w:t>
      </w:r>
      <w:r w:rsidR="00AD60C9" w:rsidRPr="00A20FE9">
        <w:rPr>
          <w:rFonts w:eastAsia="Times New Roman"/>
          <w:sz w:val="28"/>
          <w:szCs w:val="28"/>
        </w:rPr>
        <w:t xml:space="preserve"> </w:t>
      </w:r>
      <w:r w:rsidR="007E4D9F">
        <w:rPr>
          <w:rFonts w:eastAsia="Times New Roman"/>
          <w:sz w:val="28"/>
          <w:szCs w:val="28"/>
        </w:rPr>
        <w:t>Р</w:t>
      </w:r>
      <w:r w:rsidR="00AD60C9" w:rsidRPr="00A20FE9">
        <w:rPr>
          <w:rFonts w:eastAsia="Times New Roman"/>
          <w:sz w:val="28"/>
          <w:szCs w:val="28"/>
        </w:rPr>
        <w:t xml:space="preserve">егиональной </w:t>
      </w:r>
      <w:r w:rsidR="007E4D9F">
        <w:rPr>
          <w:rFonts w:eastAsia="Times New Roman"/>
          <w:sz w:val="28"/>
          <w:szCs w:val="28"/>
        </w:rPr>
        <w:t xml:space="preserve">корпоративной </w:t>
      </w:r>
      <w:r w:rsidR="00AD60C9" w:rsidRPr="00A20FE9">
        <w:rPr>
          <w:rFonts w:eastAsia="Times New Roman"/>
          <w:sz w:val="28"/>
          <w:szCs w:val="28"/>
        </w:rPr>
        <w:t>общественной организации инвалидов "Центр информационной поддержки «Таганай».</w:t>
      </w:r>
    </w:p>
    <w:p w14:paraId="561F07BC" w14:textId="3ACF4F96" w:rsidR="005F7F41" w:rsidRDefault="00AD60C9" w:rsidP="00E33898">
      <w:pPr>
        <w:pStyle w:val="a3"/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</w:rPr>
      </w:pPr>
      <w:r w:rsidRPr="00A20FE9">
        <w:rPr>
          <w:rFonts w:eastAsia="Times New Roman"/>
          <w:sz w:val="28"/>
          <w:szCs w:val="28"/>
        </w:rPr>
        <w:t xml:space="preserve">Взаимодействует с </w:t>
      </w:r>
      <w:r w:rsidR="00080F5A">
        <w:rPr>
          <w:rFonts w:eastAsia="Times New Roman"/>
          <w:sz w:val="28"/>
          <w:szCs w:val="28"/>
        </w:rPr>
        <w:t xml:space="preserve">нашей </w:t>
      </w:r>
      <w:r w:rsidRPr="00A20FE9">
        <w:rPr>
          <w:rFonts w:eastAsia="Times New Roman"/>
          <w:sz w:val="28"/>
          <w:szCs w:val="28"/>
        </w:rPr>
        <w:t>общественн</w:t>
      </w:r>
      <w:r w:rsidR="00080F5A">
        <w:rPr>
          <w:rFonts w:eastAsia="Times New Roman"/>
          <w:sz w:val="28"/>
          <w:szCs w:val="28"/>
        </w:rPr>
        <w:t>ой</w:t>
      </w:r>
      <w:r w:rsidRPr="00A20FE9">
        <w:rPr>
          <w:rFonts w:eastAsia="Times New Roman"/>
          <w:sz w:val="28"/>
          <w:szCs w:val="28"/>
        </w:rPr>
        <w:t xml:space="preserve"> организаци</w:t>
      </w:r>
      <w:r w:rsidR="00080F5A">
        <w:rPr>
          <w:rFonts w:eastAsia="Times New Roman"/>
          <w:sz w:val="28"/>
          <w:szCs w:val="28"/>
        </w:rPr>
        <w:t xml:space="preserve">ей с </w:t>
      </w:r>
      <w:r w:rsidR="00BB57CD">
        <w:rPr>
          <w:rFonts w:eastAsia="Times New Roman"/>
          <w:sz w:val="28"/>
          <w:szCs w:val="28"/>
        </w:rPr>
        <w:t>января</w:t>
      </w:r>
      <w:r w:rsidR="00080F5A">
        <w:rPr>
          <w:rFonts w:eastAsia="Times New Roman"/>
          <w:sz w:val="28"/>
          <w:szCs w:val="28"/>
        </w:rPr>
        <w:t xml:space="preserve"> 2023 года</w:t>
      </w:r>
      <w:r w:rsidRPr="00A20FE9">
        <w:rPr>
          <w:rFonts w:eastAsia="Times New Roman"/>
          <w:sz w:val="28"/>
          <w:szCs w:val="28"/>
        </w:rPr>
        <w:t xml:space="preserve">. </w:t>
      </w:r>
    </w:p>
    <w:p w14:paraId="52E59509" w14:textId="6F76B034" w:rsidR="007F2876" w:rsidRPr="00BB57CD" w:rsidRDefault="00AD60C9" w:rsidP="00BB57CD">
      <w:pPr>
        <w:pStyle w:val="a3"/>
        <w:spacing w:before="0" w:beforeAutospacing="0" w:after="0" w:afterAutospacing="0"/>
        <w:ind w:firstLine="709"/>
        <w:jc w:val="both"/>
        <w:rPr>
          <w:rFonts w:eastAsia="Times New Roman"/>
          <w:szCs w:val="28"/>
        </w:rPr>
      </w:pPr>
      <w:r w:rsidRPr="00A20FE9">
        <w:rPr>
          <w:rFonts w:eastAsia="Times New Roman"/>
          <w:sz w:val="28"/>
          <w:szCs w:val="28"/>
        </w:rPr>
        <w:t>Достигает поставленных целей и задач, всегда стремится оказать помощь ближнему.</w:t>
      </w:r>
      <w:r w:rsidR="005F7F41">
        <w:rPr>
          <w:rFonts w:eastAsia="Times New Roman"/>
          <w:sz w:val="28"/>
          <w:szCs w:val="28"/>
        </w:rPr>
        <w:t xml:space="preserve"> </w:t>
      </w:r>
      <w:r w:rsidR="00080F5A">
        <w:rPr>
          <w:rFonts w:eastAsia="Times New Roman"/>
          <w:sz w:val="28"/>
          <w:szCs w:val="28"/>
        </w:rPr>
        <w:t>Проявляет разумную инициативу.</w:t>
      </w:r>
      <w:r w:rsidR="00BB57CD">
        <w:rPr>
          <w:rFonts w:eastAsia="Times New Roman"/>
          <w:szCs w:val="28"/>
        </w:rPr>
        <w:t xml:space="preserve"> </w:t>
      </w:r>
      <w:r w:rsidRPr="00A20FE9">
        <w:rPr>
          <w:rFonts w:eastAsia="Times New Roman"/>
          <w:sz w:val="28"/>
          <w:szCs w:val="28"/>
        </w:rPr>
        <w:t xml:space="preserve">Способен поддержать </w:t>
      </w:r>
      <w:r w:rsidR="00080F5A">
        <w:rPr>
          <w:rFonts w:eastAsia="Times New Roman"/>
          <w:sz w:val="28"/>
          <w:szCs w:val="28"/>
        </w:rPr>
        <w:t>тех</w:t>
      </w:r>
      <w:r w:rsidRPr="00A20FE9">
        <w:rPr>
          <w:rFonts w:eastAsia="Times New Roman"/>
          <w:sz w:val="28"/>
          <w:szCs w:val="28"/>
        </w:rPr>
        <w:t>, кто нуждается в помощи</w:t>
      </w:r>
      <w:r w:rsidR="00080F5A">
        <w:rPr>
          <w:rFonts w:eastAsia="Times New Roman"/>
          <w:sz w:val="28"/>
          <w:szCs w:val="28"/>
        </w:rPr>
        <w:t>.</w:t>
      </w:r>
      <w:r w:rsidRPr="00A20FE9">
        <w:rPr>
          <w:rFonts w:eastAsia="Times New Roman"/>
          <w:sz w:val="28"/>
          <w:szCs w:val="28"/>
        </w:rPr>
        <w:t xml:space="preserve"> </w:t>
      </w:r>
    </w:p>
    <w:p w14:paraId="4DCBE84A" w14:textId="3FACA10B" w:rsidR="005F7F41" w:rsidRDefault="00BB57CD" w:rsidP="00AD60C9">
      <w:pPr>
        <w:pStyle w:val="a3"/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</w:rPr>
      </w:pPr>
      <w:r w:rsidRPr="00BB57CD">
        <w:rPr>
          <w:rFonts w:eastAsia="Times New Roman"/>
          <w:sz w:val="28"/>
          <w:szCs w:val="28"/>
        </w:rPr>
        <w:t xml:space="preserve">Адил </w:t>
      </w:r>
      <w:proofErr w:type="spellStart"/>
      <w:r w:rsidRPr="00BB57CD">
        <w:rPr>
          <w:rFonts w:eastAsia="Times New Roman"/>
          <w:sz w:val="28"/>
          <w:szCs w:val="28"/>
        </w:rPr>
        <w:t>Зекиллахович</w:t>
      </w:r>
      <w:proofErr w:type="spellEnd"/>
      <w:r w:rsidR="007E4D9F" w:rsidRPr="00A20FE9">
        <w:rPr>
          <w:rFonts w:eastAsia="Times New Roman"/>
          <w:sz w:val="28"/>
          <w:szCs w:val="28"/>
        </w:rPr>
        <w:t xml:space="preserve"> </w:t>
      </w:r>
      <w:r w:rsidR="00080F5A">
        <w:rPr>
          <w:rFonts w:eastAsia="Times New Roman"/>
          <w:sz w:val="28"/>
          <w:szCs w:val="28"/>
        </w:rPr>
        <w:t>о</w:t>
      </w:r>
      <w:r w:rsidR="005F7F41">
        <w:rPr>
          <w:rFonts w:eastAsia="Times New Roman"/>
          <w:sz w:val="28"/>
          <w:szCs w:val="28"/>
        </w:rPr>
        <w:t>казывае</w:t>
      </w:r>
      <w:r w:rsidR="007E4D9F">
        <w:rPr>
          <w:rFonts w:eastAsia="Times New Roman"/>
          <w:sz w:val="28"/>
          <w:szCs w:val="28"/>
        </w:rPr>
        <w:t xml:space="preserve">т волонтерскую помощь </w:t>
      </w:r>
      <w:r>
        <w:rPr>
          <w:rFonts w:eastAsia="Times New Roman"/>
          <w:sz w:val="28"/>
          <w:szCs w:val="28"/>
        </w:rPr>
        <w:t xml:space="preserve">нашей НКО </w:t>
      </w:r>
      <w:r w:rsidR="007E4D9F">
        <w:rPr>
          <w:rFonts w:eastAsia="Times New Roman"/>
          <w:sz w:val="28"/>
          <w:szCs w:val="28"/>
        </w:rPr>
        <w:t xml:space="preserve">в виде </w:t>
      </w:r>
      <w:r>
        <w:rPr>
          <w:rFonts w:eastAsia="Times New Roman"/>
          <w:sz w:val="28"/>
          <w:szCs w:val="28"/>
        </w:rPr>
        <w:t>у</w:t>
      </w:r>
      <w:r w:rsidRPr="00BB57CD">
        <w:rPr>
          <w:rFonts w:eastAsia="Times New Roman"/>
          <w:sz w:val="28"/>
          <w:szCs w:val="28"/>
        </w:rPr>
        <w:t>борк</w:t>
      </w:r>
      <w:r>
        <w:rPr>
          <w:rFonts w:eastAsia="Times New Roman"/>
          <w:sz w:val="28"/>
          <w:szCs w:val="28"/>
        </w:rPr>
        <w:t>и</w:t>
      </w:r>
      <w:r w:rsidRPr="00BB57CD">
        <w:rPr>
          <w:rFonts w:eastAsia="Times New Roman"/>
          <w:sz w:val="28"/>
          <w:szCs w:val="28"/>
        </w:rPr>
        <w:t xml:space="preserve"> территории от снега, мусора и бытовых отходов на прилегающей территории</w:t>
      </w:r>
      <w:r w:rsidR="007E4D9F">
        <w:rPr>
          <w:rFonts w:eastAsia="Times New Roman"/>
          <w:sz w:val="28"/>
          <w:szCs w:val="28"/>
        </w:rPr>
        <w:t>.</w:t>
      </w:r>
    </w:p>
    <w:p w14:paraId="229B302F" w14:textId="383CD126" w:rsidR="00A57A79" w:rsidRDefault="009735AB" w:rsidP="00AD60C9">
      <w:pPr>
        <w:pStyle w:val="a3"/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 волонтерскими</w:t>
      </w:r>
      <w:r w:rsidR="00A57A79">
        <w:rPr>
          <w:rFonts w:eastAsia="Times New Roman"/>
          <w:sz w:val="28"/>
          <w:szCs w:val="28"/>
        </w:rPr>
        <w:t xml:space="preserve"> обязанностями справляется отлично, проявляет инициативу, поручения выполняет качественно и в срок.</w:t>
      </w:r>
    </w:p>
    <w:p w14:paraId="6E408397" w14:textId="64C3C032" w:rsidR="007E4D9F" w:rsidRDefault="00F22A0A" w:rsidP="00AD60C9">
      <w:pPr>
        <w:pStyle w:val="a3"/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Наша организация</w:t>
      </w:r>
      <w:r w:rsidR="007E4D9F">
        <w:rPr>
          <w:rFonts w:eastAsia="Times New Roman"/>
          <w:sz w:val="28"/>
          <w:szCs w:val="28"/>
        </w:rPr>
        <w:t>, в лице председателя правления Богдановского Сергея Викторовича</w:t>
      </w:r>
      <w:r>
        <w:rPr>
          <w:rFonts w:eastAsia="Times New Roman"/>
          <w:sz w:val="28"/>
          <w:szCs w:val="28"/>
        </w:rPr>
        <w:t>,</w:t>
      </w:r>
      <w:r w:rsidR="007E4D9F">
        <w:rPr>
          <w:rFonts w:eastAsia="Times New Roman"/>
          <w:sz w:val="28"/>
          <w:szCs w:val="28"/>
        </w:rPr>
        <w:t xml:space="preserve"> ходатайствует о</w:t>
      </w:r>
      <w:r w:rsidR="00A57A79">
        <w:rPr>
          <w:rFonts w:eastAsia="Times New Roman"/>
          <w:sz w:val="28"/>
          <w:szCs w:val="28"/>
        </w:rPr>
        <w:t xml:space="preserve">б </w:t>
      </w:r>
      <w:r w:rsidR="009735AB">
        <w:rPr>
          <w:rFonts w:eastAsia="Times New Roman"/>
          <w:sz w:val="28"/>
          <w:szCs w:val="28"/>
        </w:rPr>
        <w:t xml:space="preserve">принятии к сведению стремление </w:t>
      </w:r>
      <w:r w:rsidR="00BB57CD" w:rsidRPr="00BB57CD">
        <w:rPr>
          <w:rFonts w:eastAsia="Times New Roman"/>
          <w:sz w:val="28"/>
          <w:szCs w:val="28"/>
        </w:rPr>
        <w:t>Адил</w:t>
      </w:r>
      <w:r w:rsidR="00D129B7">
        <w:rPr>
          <w:rFonts w:eastAsia="Times New Roman"/>
          <w:sz w:val="28"/>
          <w:szCs w:val="28"/>
        </w:rPr>
        <w:t>а</w:t>
      </w:r>
      <w:r w:rsidR="00BB57CD" w:rsidRPr="00BB57CD">
        <w:rPr>
          <w:rFonts w:eastAsia="Times New Roman"/>
          <w:sz w:val="28"/>
          <w:szCs w:val="28"/>
        </w:rPr>
        <w:t xml:space="preserve"> </w:t>
      </w:r>
      <w:proofErr w:type="spellStart"/>
      <w:r w:rsidR="00BB57CD" w:rsidRPr="00BB57CD">
        <w:rPr>
          <w:rFonts w:eastAsia="Times New Roman"/>
          <w:sz w:val="28"/>
          <w:szCs w:val="28"/>
        </w:rPr>
        <w:t>Зекиллахович</w:t>
      </w:r>
      <w:r w:rsidR="00D129B7">
        <w:rPr>
          <w:rFonts w:eastAsia="Times New Roman"/>
          <w:sz w:val="28"/>
          <w:szCs w:val="28"/>
        </w:rPr>
        <w:t>а</w:t>
      </w:r>
      <w:bookmarkStart w:id="0" w:name="_GoBack"/>
      <w:bookmarkEnd w:id="0"/>
      <w:proofErr w:type="spellEnd"/>
      <w:r w:rsidR="00BB57CD" w:rsidRPr="00A20FE9">
        <w:rPr>
          <w:rFonts w:eastAsia="Times New Roman"/>
          <w:sz w:val="28"/>
          <w:szCs w:val="28"/>
        </w:rPr>
        <w:t xml:space="preserve"> </w:t>
      </w:r>
      <w:r w:rsidR="009735AB">
        <w:rPr>
          <w:rFonts w:eastAsia="Times New Roman"/>
          <w:sz w:val="28"/>
          <w:szCs w:val="28"/>
        </w:rPr>
        <w:t>стать полезным гражданином российского общества.</w:t>
      </w:r>
    </w:p>
    <w:p w14:paraId="3C052819" w14:textId="679BF2F0" w:rsidR="007E4D9F" w:rsidRDefault="007E4D9F" w:rsidP="00AD60C9">
      <w:pPr>
        <w:pStyle w:val="a3"/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</w:rPr>
      </w:pPr>
    </w:p>
    <w:p w14:paraId="2CE024D2" w14:textId="77777777" w:rsidR="00F4003C" w:rsidRDefault="00F4003C" w:rsidP="00EF56F7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8"/>
        </w:rPr>
      </w:pPr>
    </w:p>
    <w:p w14:paraId="2DF148AF" w14:textId="77777777" w:rsidR="007E4D9F" w:rsidRDefault="007E4D9F" w:rsidP="007E4D9F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 уважением,</w:t>
      </w:r>
    </w:p>
    <w:p w14:paraId="1C7E247D" w14:textId="77777777" w:rsidR="00BE423F" w:rsidRPr="007E4D9F" w:rsidRDefault="00BE423F" w:rsidP="007E4D9F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8"/>
        </w:rPr>
      </w:pPr>
      <w:r w:rsidRPr="007E4D9F">
        <w:rPr>
          <w:rFonts w:eastAsia="Times New Roman"/>
          <w:sz w:val="28"/>
          <w:szCs w:val="28"/>
        </w:rPr>
        <w:t>Председатель Р</w:t>
      </w:r>
      <w:r w:rsidR="007E4D9F" w:rsidRPr="007E4D9F">
        <w:rPr>
          <w:rFonts w:eastAsia="Times New Roman"/>
          <w:sz w:val="28"/>
          <w:szCs w:val="28"/>
        </w:rPr>
        <w:t>К</w:t>
      </w:r>
      <w:r w:rsidRPr="007E4D9F">
        <w:rPr>
          <w:rFonts w:eastAsia="Times New Roman"/>
          <w:sz w:val="28"/>
          <w:szCs w:val="28"/>
        </w:rPr>
        <w:t>ООИ ЦИП «Таганай»</w:t>
      </w:r>
    </w:p>
    <w:p w14:paraId="2E4A8AC1" w14:textId="72293BDA" w:rsidR="00E33898" w:rsidRDefault="00BE423F" w:rsidP="007E4D9F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8"/>
        </w:rPr>
      </w:pPr>
      <w:r w:rsidRPr="007E4D9F">
        <w:rPr>
          <w:rFonts w:eastAsia="Times New Roman"/>
          <w:sz w:val="28"/>
          <w:szCs w:val="28"/>
        </w:rPr>
        <w:t>Богдановский Сергей Викторович</w:t>
      </w:r>
    </w:p>
    <w:p w14:paraId="32EA0259" w14:textId="5C0A7E99" w:rsidR="00BB57CD" w:rsidRPr="007E4D9F" w:rsidRDefault="00BB57CD" w:rsidP="007E4D9F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28.02.2024 г.</w:t>
      </w:r>
    </w:p>
    <w:p w14:paraId="7CB9E28E" w14:textId="77777777" w:rsidR="00C11B16" w:rsidRPr="00E33898" w:rsidRDefault="00C11B16" w:rsidP="00BE423F">
      <w:pPr>
        <w:pStyle w:val="a3"/>
        <w:spacing w:before="0" w:beforeAutospacing="0" w:after="0" w:afterAutospacing="0"/>
        <w:ind w:hanging="1701"/>
        <w:jc w:val="both"/>
        <w:rPr>
          <w:rFonts w:eastAsia="Times New Roman"/>
          <w:sz w:val="28"/>
          <w:szCs w:val="26"/>
        </w:rPr>
      </w:pPr>
    </w:p>
    <w:sectPr w:rsidR="00C11B16" w:rsidRPr="00E33898" w:rsidSect="00F22A0A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0C9"/>
    <w:rsid w:val="00062799"/>
    <w:rsid w:val="00080F5A"/>
    <w:rsid w:val="000A172F"/>
    <w:rsid w:val="00290C67"/>
    <w:rsid w:val="002E5E70"/>
    <w:rsid w:val="003C6543"/>
    <w:rsid w:val="00484952"/>
    <w:rsid w:val="00571D2D"/>
    <w:rsid w:val="005F7F41"/>
    <w:rsid w:val="00741F95"/>
    <w:rsid w:val="007B69B6"/>
    <w:rsid w:val="007E4D9F"/>
    <w:rsid w:val="007F2876"/>
    <w:rsid w:val="00836158"/>
    <w:rsid w:val="00862D1D"/>
    <w:rsid w:val="009735AB"/>
    <w:rsid w:val="00986F0D"/>
    <w:rsid w:val="00987D05"/>
    <w:rsid w:val="00A20FE9"/>
    <w:rsid w:val="00A37EC5"/>
    <w:rsid w:val="00A57A79"/>
    <w:rsid w:val="00A62ABE"/>
    <w:rsid w:val="00AB5A45"/>
    <w:rsid w:val="00AD60C9"/>
    <w:rsid w:val="00B67541"/>
    <w:rsid w:val="00BB57CD"/>
    <w:rsid w:val="00BC4BFE"/>
    <w:rsid w:val="00BE423F"/>
    <w:rsid w:val="00BE65EA"/>
    <w:rsid w:val="00BF2352"/>
    <w:rsid w:val="00C11B16"/>
    <w:rsid w:val="00C54F26"/>
    <w:rsid w:val="00CF7D47"/>
    <w:rsid w:val="00D129B7"/>
    <w:rsid w:val="00D500C7"/>
    <w:rsid w:val="00DA1099"/>
    <w:rsid w:val="00DA376D"/>
    <w:rsid w:val="00DB47F5"/>
    <w:rsid w:val="00E05DF1"/>
    <w:rsid w:val="00E33898"/>
    <w:rsid w:val="00E37D9E"/>
    <w:rsid w:val="00E81DE0"/>
    <w:rsid w:val="00ED47F4"/>
    <w:rsid w:val="00EF56F7"/>
    <w:rsid w:val="00F22A0A"/>
    <w:rsid w:val="00F4003C"/>
    <w:rsid w:val="00F55AAF"/>
    <w:rsid w:val="00F87CAB"/>
    <w:rsid w:val="00F9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F2956"/>
  <w15:chartTrackingRefBased/>
  <w15:docId w15:val="{1AC72669-0389-4418-B9EB-295DBC714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F7F41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E338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1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5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64;&#1072;&#1073;&#1083;&#1086;&#1085;%20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.dotx</Template>
  <TotalTime>1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cp:lastPrinted>2016-04-25T08:12:00Z</cp:lastPrinted>
  <dcterms:created xsi:type="dcterms:W3CDTF">2024-02-28T09:11:00Z</dcterms:created>
  <dcterms:modified xsi:type="dcterms:W3CDTF">2024-02-28T09:28:00Z</dcterms:modified>
</cp:coreProperties>
</file>