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0960BBA7" w:rsidR="004E2D88" w:rsidRDefault="004E2D88" w:rsidP="00F15635">
      <w:pPr>
        <w:rPr>
          <w:szCs w:val="28"/>
        </w:rPr>
      </w:pPr>
      <w:r>
        <w:rPr>
          <w:szCs w:val="28"/>
        </w:rPr>
        <w:t xml:space="preserve">Исх. </w:t>
      </w:r>
      <w:r w:rsidRPr="004E2D88">
        <w:rPr>
          <w:szCs w:val="28"/>
        </w:rPr>
        <w:t xml:space="preserve">№ </w:t>
      </w:r>
      <w:r w:rsidR="003A594D">
        <w:rPr>
          <w:szCs w:val="28"/>
        </w:rPr>
        <w:t>5</w:t>
      </w:r>
      <w:r w:rsidR="00663185">
        <w:rPr>
          <w:szCs w:val="28"/>
        </w:rPr>
        <w:t>3</w:t>
      </w:r>
      <w:r w:rsidRPr="004E2D88">
        <w:rPr>
          <w:szCs w:val="28"/>
        </w:rPr>
        <w:t xml:space="preserve"> от </w:t>
      </w:r>
      <w:r w:rsidR="00291B30">
        <w:rPr>
          <w:szCs w:val="28"/>
        </w:rPr>
        <w:t>2</w:t>
      </w:r>
      <w:r w:rsidR="003A594D">
        <w:rPr>
          <w:szCs w:val="28"/>
        </w:rPr>
        <w:t>6</w:t>
      </w:r>
      <w:r w:rsidRPr="004E2D88">
        <w:rPr>
          <w:szCs w:val="28"/>
        </w:rPr>
        <w:t xml:space="preserve"> марта 2024 г.</w:t>
      </w:r>
      <w:r w:rsidR="0035628C" w:rsidRPr="004E2D88">
        <w:rPr>
          <w:szCs w:val="28"/>
        </w:rPr>
        <w:t xml:space="preserve"> </w:t>
      </w:r>
    </w:p>
    <w:p w14:paraId="0FE28AF5" w14:textId="6AAF0D9F" w:rsidR="004E2D88" w:rsidRPr="003A594D" w:rsidRDefault="0035628C" w:rsidP="003A594D">
      <w:pPr>
        <w:rPr>
          <w:szCs w:val="28"/>
        </w:rPr>
      </w:pPr>
      <w:r w:rsidRPr="004E2D88">
        <w:rPr>
          <w:szCs w:val="28"/>
        </w:rPr>
        <w:t xml:space="preserve">                                                                  </w:t>
      </w:r>
    </w:p>
    <w:p w14:paraId="2BDD9A84" w14:textId="5AF75BF0" w:rsidR="003A594D" w:rsidRDefault="00663185" w:rsidP="003A594D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ГБУЗ ЯНАО «Ноябрьская ССМП»</w:t>
      </w:r>
    </w:p>
    <w:p w14:paraId="2B54B149" w14:textId="63D98A7E" w:rsidR="00663185" w:rsidRDefault="00663185" w:rsidP="00663185">
      <w:pPr>
        <w:ind w:right="1984"/>
        <w:jc w:val="right"/>
        <w:rPr>
          <w:b/>
          <w:bCs/>
          <w:szCs w:val="28"/>
        </w:rPr>
      </w:pPr>
      <w:r>
        <w:rPr>
          <w:b/>
          <w:bCs/>
          <w:szCs w:val="28"/>
        </w:rPr>
        <w:t xml:space="preserve">  И.о. М.В. Ивановой</w:t>
      </w:r>
    </w:p>
    <w:p w14:paraId="11AFA80F" w14:textId="5648E7F9" w:rsidR="00663185" w:rsidRDefault="00663185" w:rsidP="00663185">
      <w:pPr>
        <w:pStyle w:val="ae"/>
        <w:ind w:left="567" w:firstLine="4395"/>
      </w:pPr>
      <w:r>
        <w:t>ул. Энтузиастов, д. 65,</w:t>
      </w:r>
    </w:p>
    <w:p w14:paraId="6021770F" w14:textId="0E9DD614" w:rsidR="00663185" w:rsidRDefault="00663185" w:rsidP="00663185">
      <w:pPr>
        <w:pStyle w:val="ae"/>
        <w:ind w:left="567" w:firstLine="4395"/>
      </w:pPr>
      <w:r>
        <w:t>г. Ноябрьск, ЯНАО</w:t>
      </w:r>
    </w:p>
    <w:p w14:paraId="72C051D3" w14:textId="2586508A" w:rsidR="00663185" w:rsidRPr="00663185" w:rsidRDefault="00663185" w:rsidP="00663185">
      <w:pPr>
        <w:pStyle w:val="ae"/>
        <w:ind w:left="567" w:firstLine="4395"/>
      </w:pPr>
      <w:r>
        <w:t>тел./факс (3496) 39-83-03</w:t>
      </w:r>
    </w:p>
    <w:p w14:paraId="055B8493" w14:textId="77777777" w:rsidR="004E2D88" w:rsidRDefault="004E2D88" w:rsidP="00663185">
      <w:pPr>
        <w:ind w:left="567" w:firstLine="5670"/>
        <w:rPr>
          <w:b/>
          <w:bCs/>
        </w:rPr>
      </w:pPr>
    </w:p>
    <w:p w14:paraId="626AE315" w14:textId="77777777" w:rsidR="00663185" w:rsidRDefault="00663185" w:rsidP="00663185">
      <w:pPr>
        <w:ind w:left="567" w:firstLine="5670"/>
        <w:rPr>
          <w:b/>
          <w:bCs/>
        </w:rPr>
      </w:pPr>
    </w:p>
    <w:p w14:paraId="5C4E8B23" w14:textId="75219E9E" w:rsidR="00663185" w:rsidRDefault="00663185" w:rsidP="00663185">
      <w:pPr>
        <w:ind w:left="567"/>
        <w:jc w:val="center"/>
        <w:rPr>
          <w:b/>
          <w:bCs/>
        </w:rPr>
      </w:pPr>
      <w:r>
        <w:rPr>
          <w:b/>
          <w:bCs/>
        </w:rPr>
        <w:t>Уважаемая Мария Викторовна!</w:t>
      </w:r>
    </w:p>
    <w:p w14:paraId="1307B9F1" w14:textId="3CA9E414" w:rsidR="00663185" w:rsidRDefault="00663185" w:rsidP="00663185">
      <w:pPr>
        <w:ind w:firstLine="567"/>
        <w:jc w:val="both"/>
      </w:pPr>
      <w:r>
        <w:t xml:space="preserve">Прошу Вас включить в договор об оказании платных медицинских услуг по проведению предрейсовых медицинских осмотров водителей в амбулаторном кабинете ГБУЗ ЯНАО «Ноябрьская ССМП» водителей в количестве </w:t>
      </w:r>
      <w:r w:rsidR="00BA022A">
        <w:t>6</w:t>
      </w:r>
      <w:r>
        <w:t xml:space="preserve"> человек.</w:t>
      </w:r>
    </w:p>
    <w:p w14:paraId="3654724E" w14:textId="75C08AF8" w:rsidR="00663185" w:rsidRDefault="00663185" w:rsidP="00663185">
      <w:pPr>
        <w:jc w:val="both"/>
      </w:pPr>
      <w:r>
        <w:t>Дата начала оказания услуг с 2</w:t>
      </w:r>
      <w:r w:rsidR="00BA022A">
        <w:t>6</w:t>
      </w:r>
      <w:r>
        <w:t xml:space="preserve"> «марта» 2024 г.</w:t>
      </w:r>
    </w:p>
    <w:p w14:paraId="46641992" w14:textId="77777777" w:rsidR="00663185" w:rsidRDefault="00663185" w:rsidP="00663185">
      <w:pPr>
        <w:ind w:left="567"/>
        <w:jc w:val="both"/>
      </w:pPr>
    </w:p>
    <w:p w14:paraId="721E2944" w14:textId="6BB1C20C" w:rsidR="00663185" w:rsidRDefault="00663185" w:rsidP="00663185">
      <w:pPr>
        <w:ind w:left="567"/>
        <w:jc w:val="both"/>
      </w:pPr>
      <w:r>
        <w:t>Приложение:</w:t>
      </w:r>
    </w:p>
    <w:p w14:paraId="260108D3" w14:textId="77777777" w:rsidR="00663185" w:rsidRDefault="00663185" w:rsidP="00663185">
      <w:pPr>
        <w:ind w:left="567"/>
        <w:jc w:val="both"/>
      </w:pPr>
    </w:p>
    <w:p w14:paraId="25CBB394" w14:textId="1318A199" w:rsidR="00663185" w:rsidRPr="00663185" w:rsidRDefault="00663185" w:rsidP="00663185">
      <w:pPr>
        <w:ind w:left="567"/>
        <w:jc w:val="both"/>
        <w:rPr>
          <w:sz w:val="24"/>
          <w:szCs w:val="24"/>
        </w:rPr>
      </w:pPr>
      <w:r w:rsidRPr="00663185">
        <w:rPr>
          <w:sz w:val="24"/>
          <w:szCs w:val="24"/>
        </w:rPr>
        <w:t>- списочный состав водителей, подлежащих предрейсовому медицинскому осмотру с полным указанием Ф.И.О., занимаемой должности.</w:t>
      </w: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2D069BBE" w14:textId="173564B0" w:rsidR="005000D7" w:rsidRDefault="005000D7" w:rsidP="003A594D">
      <w:pPr>
        <w:pStyle w:val="22"/>
        <w:shd w:val="clear" w:color="auto" w:fill="auto"/>
        <w:spacing w:before="0" w:after="0" w:line="360" w:lineRule="auto"/>
        <w:ind w:hanging="284"/>
        <w:rPr>
          <w:szCs w:val="26"/>
        </w:rPr>
      </w:pPr>
    </w:p>
    <w:p w14:paraId="199C917F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144F439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67E567BC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66C982AB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1C7AB46C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4DCF92E8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2FFAEA3" w14:textId="76648335" w:rsidR="003A594D" w:rsidRDefault="003A594D" w:rsidP="003A594D">
      <w:pPr>
        <w:pStyle w:val="22"/>
        <w:shd w:val="clear" w:color="auto" w:fill="auto"/>
        <w:spacing w:before="0" w:after="0" w:line="360" w:lineRule="auto"/>
        <w:ind w:left="-851" w:firstLine="425"/>
        <w:rPr>
          <w:szCs w:val="26"/>
        </w:rPr>
      </w:pPr>
    </w:p>
    <w:p w14:paraId="79CD9A88" w14:textId="77777777" w:rsidR="005000D7" w:rsidRDefault="005000D7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72DFE2F" w14:textId="77777777" w:rsidR="00900C99" w:rsidRPr="0026648C" w:rsidRDefault="00900C99" w:rsidP="00900C99">
      <w:pPr>
        <w:pStyle w:val="1"/>
        <w:jc w:val="right"/>
        <w:rPr>
          <w:b/>
          <w:color w:val="3B3838"/>
        </w:rPr>
      </w:pPr>
      <w:r w:rsidRPr="0026648C">
        <w:rPr>
          <w:b/>
          <w:color w:val="3B3838"/>
        </w:rPr>
        <w:lastRenderedPageBreak/>
        <w:t>УТВЕРЖДАЮ</w:t>
      </w:r>
    </w:p>
    <w:p w14:paraId="5A7D18C8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Председатель РКООИ «ЦИП «Таганай» </w:t>
      </w:r>
    </w:p>
    <w:p w14:paraId="0C2C83FB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_____________ С.В. Богдановский </w:t>
      </w:r>
    </w:p>
    <w:p w14:paraId="1CE0111A" w14:textId="77777777" w:rsidR="00900C99" w:rsidRPr="0026648C" w:rsidRDefault="00900C99" w:rsidP="00BA022A">
      <w:pPr>
        <w:rPr>
          <w:b/>
          <w:color w:val="3B3838"/>
        </w:rPr>
      </w:pPr>
    </w:p>
    <w:p w14:paraId="5AFCE670" w14:textId="77777777" w:rsidR="00900C99" w:rsidRPr="0026648C" w:rsidRDefault="00900C99" w:rsidP="00900C99">
      <w:pPr>
        <w:pStyle w:val="2"/>
        <w:rPr>
          <w:color w:val="3B3838"/>
        </w:rPr>
      </w:pPr>
    </w:p>
    <w:p w14:paraId="33214848" w14:textId="77777777" w:rsidR="00900C99" w:rsidRPr="0026648C" w:rsidRDefault="00900C99" w:rsidP="00900C99">
      <w:pPr>
        <w:pStyle w:val="2"/>
        <w:rPr>
          <w:color w:val="3B3838"/>
        </w:rPr>
      </w:pPr>
      <w:r w:rsidRPr="0026648C">
        <w:rPr>
          <w:color w:val="3B3838"/>
        </w:rPr>
        <w:t xml:space="preserve">Перечень работников </w:t>
      </w:r>
    </w:p>
    <w:p w14:paraId="1EDEB3B9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 xml:space="preserve">РКООИ «ЦИП «Таганай» </w:t>
      </w:r>
    </w:p>
    <w:p w14:paraId="60A17135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>подлежащих предрейсовому медицинскому осмотру</w:t>
      </w:r>
    </w:p>
    <w:p w14:paraId="6A7DEDE2" w14:textId="4E9017DE" w:rsidR="00900C99" w:rsidRPr="0026648C" w:rsidRDefault="00900C99" w:rsidP="00BA022A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 xml:space="preserve">по состоянию на </w:t>
      </w:r>
      <w:r>
        <w:rPr>
          <w:b/>
          <w:color w:val="3B3838"/>
        </w:rPr>
        <w:t>2</w:t>
      </w:r>
      <w:r w:rsidR="00BA022A">
        <w:rPr>
          <w:b/>
          <w:color w:val="3B3838"/>
        </w:rPr>
        <w:t>6</w:t>
      </w:r>
      <w:r w:rsidRPr="0026648C">
        <w:rPr>
          <w:b/>
          <w:color w:val="3B3838"/>
        </w:rPr>
        <w:t>.</w:t>
      </w:r>
      <w:r>
        <w:rPr>
          <w:b/>
          <w:color w:val="3B3838"/>
        </w:rPr>
        <w:t>03</w:t>
      </w:r>
      <w:r w:rsidRPr="0026648C">
        <w:rPr>
          <w:b/>
          <w:color w:val="3B3838"/>
        </w:rPr>
        <w:t>.202</w:t>
      </w:r>
      <w:r>
        <w:rPr>
          <w:b/>
          <w:color w:val="3B3838"/>
        </w:rPr>
        <w:t>4</w:t>
      </w:r>
      <w:r w:rsidRPr="0026648C">
        <w:rPr>
          <w:b/>
          <w:color w:val="3B3838"/>
        </w:rPr>
        <w:t xml:space="preserve"> </w:t>
      </w:r>
      <w:r>
        <w:rPr>
          <w:b/>
          <w:color w:val="3B3838"/>
        </w:rPr>
        <w:t>г.</w:t>
      </w:r>
    </w:p>
    <w:p w14:paraId="7C1BDF53" w14:textId="77777777" w:rsidR="00900C99" w:rsidRPr="0026648C" w:rsidRDefault="00900C99" w:rsidP="00900C99">
      <w:pPr>
        <w:jc w:val="center"/>
        <w:rPr>
          <w:b/>
          <w:color w:val="3B3838"/>
        </w:rPr>
      </w:pPr>
    </w:p>
    <w:tbl>
      <w:tblPr>
        <w:tblW w:w="10020" w:type="dxa"/>
        <w:tblInd w:w="-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3682"/>
        <w:gridCol w:w="1846"/>
        <w:gridCol w:w="1984"/>
        <w:gridCol w:w="1888"/>
      </w:tblGrid>
      <w:tr w:rsidR="00900C99" w:rsidRPr="0026648C" w14:paraId="7A07511D" w14:textId="77777777" w:rsidTr="00DB3B77">
        <w:trPr>
          <w:trHeight w:val="580"/>
        </w:trPr>
        <w:tc>
          <w:tcPr>
            <w:tcW w:w="620" w:type="dxa"/>
          </w:tcPr>
          <w:p w14:paraId="54536664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№</w:t>
            </w:r>
          </w:p>
          <w:p w14:paraId="1E8BF242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п/п</w:t>
            </w:r>
          </w:p>
        </w:tc>
        <w:tc>
          <w:tcPr>
            <w:tcW w:w="3682" w:type="dxa"/>
          </w:tcPr>
          <w:p w14:paraId="3FB68608" w14:textId="7DFD8DB5" w:rsidR="00DB3B77" w:rsidRPr="00DB3B77" w:rsidRDefault="00900C99" w:rsidP="00DB3B77">
            <w:pPr>
              <w:pStyle w:val="ae"/>
              <w:jc w:val="center"/>
              <w:rPr>
                <w:b/>
                <w:bCs/>
              </w:rPr>
            </w:pPr>
            <w:r w:rsidRPr="00DB3B77">
              <w:rPr>
                <w:b/>
                <w:bCs/>
              </w:rPr>
              <w:t>Ф.И.О.</w:t>
            </w:r>
            <w:r w:rsidR="00DB3B77" w:rsidRPr="00DB3B77">
              <w:rPr>
                <w:b/>
                <w:bCs/>
              </w:rPr>
              <w:t>,</w:t>
            </w:r>
          </w:p>
          <w:p w14:paraId="79D97EFA" w14:textId="6BB9531E" w:rsidR="00900C99" w:rsidRPr="0026648C" w:rsidRDefault="00DB3B77" w:rsidP="00DB3B77">
            <w:pPr>
              <w:pStyle w:val="ae"/>
              <w:jc w:val="center"/>
            </w:pPr>
            <w:r w:rsidRPr="00DB3B77">
              <w:rPr>
                <w:b/>
                <w:bCs/>
              </w:rPr>
              <w:t>дата рождения</w:t>
            </w:r>
          </w:p>
        </w:tc>
        <w:tc>
          <w:tcPr>
            <w:tcW w:w="1846" w:type="dxa"/>
          </w:tcPr>
          <w:p w14:paraId="27E93515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Должность</w:t>
            </w:r>
          </w:p>
        </w:tc>
        <w:tc>
          <w:tcPr>
            <w:tcW w:w="1984" w:type="dxa"/>
          </w:tcPr>
          <w:p w14:paraId="38A62EA3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Дата устройства</w:t>
            </w:r>
          </w:p>
        </w:tc>
        <w:tc>
          <w:tcPr>
            <w:tcW w:w="1888" w:type="dxa"/>
          </w:tcPr>
          <w:p w14:paraId="5A57EC0B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Условия трудового договора</w:t>
            </w:r>
          </w:p>
        </w:tc>
      </w:tr>
      <w:tr w:rsidR="00900C99" w:rsidRPr="0026648C" w14:paraId="2D9A9AC0" w14:textId="77777777" w:rsidTr="00DB3B77">
        <w:trPr>
          <w:trHeight w:val="580"/>
        </w:trPr>
        <w:tc>
          <w:tcPr>
            <w:tcW w:w="620" w:type="dxa"/>
          </w:tcPr>
          <w:p w14:paraId="05BFADB0" w14:textId="77777777" w:rsidR="00900C99" w:rsidRPr="0026648C" w:rsidRDefault="00900C99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</w:t>
            </w:r>
          </w:p>
        </w:tc>
        <w:tc>
          <w:tcPr>
            <w:tcW w:w="3682" w:type="dxa"/>
          </w:tcPr>
          <w:p w14:paraId="2576FEFF" w14:textId="20284B7D" w:rsidR="00900C99" w:rsidRPr="0026648C" w:rsidRDefault="00900C99" w:rsidP="00DB3B77">
            <w:pPr>
              <w:rPr>
                <w:color w:val="3B3838"/>
              </w:rPr>
            </w:pPr>
            <w:r>
              <w:rPr>
                <w:color w:val="3B3838"/>
              </w:rPr>
              <w:t>Степанов Александр Сергеевич</w:t>
            </w:r>
            <w:r w:rsidR="00DB3B77">
              <w:rPr>
                <w:color w:val="3B3838"/>
              </w:rPr>
              <w:t>, 28.05.1959 г.</w:t>
            </w:r>
          </w:p>
        </w:tc>
        <w:tc>
          <w:tcPr>
            <w:tcW w:w="1846" w:type="dxa"/>
          </w:tcPr>
          <w:p w14:paraId="6121501B" w14:textId="77777777" w:rsidR="00900C99" w:rsidRPr="0026648C" w:rsidRDefault="00900C99" w:rsidP="00203571">
            <w:pPr>
              <w:jc w:val="center"/>
              <w:rPr>
                <w:color w:val="3B3838"/>
                <w:szCs w:val="28"/>
                <w:vertAlign w:val="superscript"/>
              </w:rPr>
            </w:pPr>
            <w:r w:rsidRPr="0026648C"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560B02FC" w14:textId="5B87C913" w:rsidR="00900C99" w:rsidRPr="0026648C" w:rsidRDefault="00900C99" w:rsidP="00203571">
            <w:pPr>
              <w:jc w:val="center"/>
              <w:rPr>
                <w:color w:val="3B3838"/>
                <w:szCs w:val="28"/>
                <w:vertAlign w:val="superscript"/>
              </w:rPr>
            </w:pPr>
            <w:r>
              <w:rPr>
                <w:color w:val="3B3838"/>
              </w:rPr>
              <w:t>28</w:t>
            </w:r>
            <w:r w:rsidRPr="0026648C">
              <w:rPr>
                <w:color w:val="3B3838"/>
              </w:rPr>
              <w:t>.0</w:t>
            </w:r>
            <w:r>
              <w:rPr>
                <w:color w:val="3B3838"/>
              </w:rPr>
              <w:t>3</w:t>
            </w:r>
            <w:r w:rsidRPr="0026648C">
              <w:rPr>
                <w:color w:val="3B3838"/>
              </w:rPr>
              <w:t>.202</w:t>
            </w:r>
            <w:r>
              <w:rPr>
                <w:color w:val="3B3838"/>
              </w:rPr>
              <w:t>4</w:t>
            </w:r>
            <w:r w:rsidR="00DB3B77">
              <w:rPr>
                <w:color w:val="3B3838"/>
              </w:rPr>
              <w:t xml:space="preserve"> г.</w:t>
            </w:r>
          </w:p>
        </w:tc>
        <w:tc>
          <w:tcPr>
            <w:tcW w:w="1888" w:type="dxa"/>
          </w:tcPr>
          <w:p w14:paraId="7F7E5BF4" w14:textId="77777777" w:rsidR="00900C99" w:rsidRPr="0026648C" w:rsidRDefault="00900C99" w:rsidP="00203571">
            <w:pPr>
              <w:jc w:val="center"/>
              <w:rPr>
                <w:color w:val="3B3838"/>
                <w:szCs w:val="2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4EEBA60A" w14:textId="77777777" w:rsidTr="00DB3B77">
        <w:trPr>
          <w:trHeight w:val="580"/>
        </w:trPr>
        <w:tc>
          <w:tcPr>
            <w:tcW w:w="620" w:type="dxa"/>
          </w:tcPr>
          <w:p w14:paraId="659528B3" w14:textId="414D9F88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2</w:t>
            </w:r>
          </w:p>
        </w:tc>
        <w:tc>
          <w:tcPr>
            <w:tcW w:w="3682" w:type="dxa"/>
          </w:tcPr>
          <w:p w14:paraId="264741AE" w14:textId="181FDEE7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Лукаш Николай Михайлович, 30.01.1960 г.</w:t>
            </w:r>
          </w:p>
        </w:tc>
        <w:tc>
          <w:tcPr>
            <w:tcW w:w="1846" w:type="dxa"/>
          </w:tcPr>
          <w:p w14:paraId="16AF8435" w14:textId="4994420C" w:rsidR="00DB3B77" w:rsidRPr="0026648C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666FB07B" w14:textId="2F27EBE7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06.03.2024 г.</w:t>
            </w:r>
          </w:p>
        </w:tc>
        <w:tc>
          <w:tcPr>
            <w:tcW w:w="1888" w:type="dxa"/>
          </w:tcPr>
          <w:p w14:paraId="65D2469B" w14:textId="56657FE8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534F0695" w14:textId="77777777" w:rsidTr="00DB3B77">
        <w:trPr>
          <w:trHeight w:val="580"/>
        </w:trPr>
        <w:tc>
          <w:tcPr>
            <w:tcW w:w="620" w:type="dxa"/>
          </w:tcPr>
          <w:p w14:paraId="703CFC6C" w14:textId="19BC7081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3</w:t>
            </w:r>
          </w:p>
        </w:tc>
        <w:tc>
          <w:tcPr>
            <w:tcW w:w="3682" w:type="dxa"/>
          </w:tcPr>
          <w:p w14:paraId="6EACAF25" w14:textId="032CB832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Кореньков Константин Владимирович, 20.02.1984 г.</w:t>
            </w:r>
          </w:p>
        </w:tc>
        <w:tc>
          <w:tcPr>
            <w:tcW w:w="1846" w:type="dxa"/>
          </w:tcPr>
          <w:p w14:paraId="71C81EA4" w14:textId="2D9EC435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254C71B1" w14:textId="694984B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15.03.2023 г.</w:t>
            </w:r>
          </w:p>
        </w:tc>
        <w:tc>
          <w:tcPr>
            <w:tcW w:w="1888" w:type="dxa"/>
          </w:tcPr>
          <w:p w14:paraId="00B24D60" w14:textId="2190104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2E5B57B6" w14:textId="77777777" w:rsidTr="00DB3B77">
        <w:trPr>
          <w:trHeight w:val="580"/>
        </w:trPr>
        <w:tc>
          <w:tcPr>
            <w:tcW w:w="620" w:type="dxa"/>
          </w:tcPr>
          <w:p w14:paraId="5525B7AC" w14:textId="0140B7D0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4</w:t>
            </w:r>
          </w:p>
        </w:tc>
        <w:tc>
          <w:tcPr>
            <w:tcW w:w="3682" w:type="dxa"/>
          </w:tcPr>
          <w:p w14:paraId="230419C1" w14:textId="57B0755D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Родионов Алексей Викторович, 06.06.1981 г.</w:t>
            </w:r>
          </w:p>
        </w:tc>
        <w:tc>
          <w:tcPr>
            <w:tcW w:w="1846" w:type="dxa"/>
          </w:tcPr>
          <w:p w14:paraId="6F5CB38A" w14:textId="2F310A57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52609856" w14:textId="2BEE99B3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15.03.2023 г.</w:t>
            </w:r>
          </w:p>
        </w:tc>
        <w:tc>
          <w:tcPr>
            <w:tcW w:w="1888" w:type="dxa"/>
          </w:tcPr>
          <w:p w14:paraId="5EC107F6" w14:textId="22F09FDB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1FDC1F65" w14:textId="77777777" w:rsidTr="00DB3B77">
        <w:trPr>
          <w:trHeight w:val="580"/>
        </w:trPr>
        <w:tc>
          <w:tcPr>
            <w:tcW w:w="620" w:type="dxa"/>
          </w:tcPr>
          <w:p w14:paraId="3F258947" w14:textId="5AAD1605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5</w:t>
            </w:r>
          </w:p>
        </w:tc>
        <w:tc>
          <w:tcPr>
            <w:tcW w:w="3682" w:type="dxa"/>
          </w:tcPr>
          <w:p w14:paraId="1E10300D" w14:textId="688CCB24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Цуканов Юрий Валерьевич, 04.12.1987 г.</w:t>
            </w:r>
          </w:p>
        </w:tc>
        <w:tc>
          <w:tcPr>
            <w:tcW w:w="1846" w:type="dxa"/>
          </w:tcPr>
          <w:p w14:paraId="6E103298" w14:textId="0B01FE5F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7E71E32E" w14:textId="693BC2CD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17.11.2022 г.</w:t>
            </w:r>
          </w:p>
        </w:tc>
        <w:tc>
          <w:tcPr>
            <w:tcW w:w="1888" w:type="dxa"/>
          </w:tcPr>
          <w:p w14:paraId="7225668D" w14:textId="6256CC49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BA022A" w:rsidRPr="0026648C" w14:paraId="4BE1D085" w14:textId="77777777" w:rsidTr="00DB3B77">
        <w:trPr>
          <w:trHeight w:val="580"/>
        </w:trPr>
        <w:tc>
          <w:tcPr>
            <w:tcW w:w="620" w:type="dxa"/>
          </w:tcPr>
          <w:p w14:paraId="66C1E285" w14:textId="31095CBA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6</w:t>
            </w:r>
          </w:p>
        </w:tc>
        <w:tc>
          <w:tcPr>
            <w:tcW w:w="3682" w:type="dxa"/>
          </w:tcPr>
          <w:p w14:paraId="371BE335" w14:textId="5DB38CE8" w:rsidR="00BA022A" w:rsidRDefault="00BA022A" w:rsidP="00DB3B77">
            <w:pPr>
              <w:rPr>
                <w:color w:val="3B3838"/>
              </w:rPr>
            </w:pPr>
            <w:r>
              <w:rPr>
                <w:color w:val="3B3838"/>
              </w:rPr>
              <w:t>Родин Виктор Владимирович, 01.03.1983 г.</w:t>
            </w:r>
          </w:p>
        </w:tc>
        <w:tc>
          <w:tcPr>
            <w:tcW w:w="1846" w:type="dxa"/>
          </w:tcPr>
          <w:p w14:paraId="43E82865" w14:textId="1EEBDB80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3C6270C0" w14:textId="52A51CE9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13.11.2023 г.</w:t>
            </w:r>
          </w:p>
        </w:tc>
        <w:tc>
          <w:tcPr>
            <w:tcW w:w="1888" w:type="dxa"/>
          </w:tcPr>
          <w:p w14:paraId="278C4939" w14:textId="6473E6AA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</w:tbl>
    <w:p w14:paraId="07801A01" w14:textId="77777777" w:rsidR="00900C99" w:rsidRDefault="00900C99" w:rsidP="00900C99">
      <w:pPr>
        <w:tabs>
          <w:tab w:val="left" w:pos="709"/>
        </w:tabs>
        <w:rPr>
          <w:b/>
          <w:color w:val="3B3838"/>
        </w:rPr>
      </w:pPr>
    </w:p>
    <w:p w14:paraId="3319882E" w14:textId="08F077F5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  <w:r w:rsidRPr="0026648C">
        <w:rPr>
          <w:b/>
          <w:color w:val="3B3838"/>
        </w:rPr>
        <w:t>Итого:</w:t>
      </w:r>
      <w:r>
        <w:rPr>
          <w:b/>
          <w:color w:val="3B3838"/>
        </w:rPr>
        <w:t xml:space="preserve"> </w:t>
      </w:r>
      <w:r w:rsidR="00BA022A">
        <w:rPr>
          <w:b/>
          <w:color w:val="3B3838"/>
        </w:rPr>
        <w:t>6</w:t>
      </w:r>
      <w:r w:rsidRPr="0026648C">
        <w:rPr>
          <w:b/>
          <w:color w:val="3B3838"/>
        </w:rPr>
        <w:t xml:space="preserve"> (</w:t>
      </w:r>
      <w:r w:rsidR="00BA022A">
        <w:rPr>
          <w:b/>
          <w:color w:val="3B3838"/>
        </w:rPr>
        <w:t>шесть</w:t>
      </w:r>
      <w:r w:rsidRPr="0026648C">
        <w:rPr>
          <w:b/>
          <w:color w:val="3B3838"/>
        </w:rPr>
        <w:t>) человек.</w:t>
      </w:r>
    </w:p>
    <w:p w14:paraId="758A0D12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ФИО и телефон ответственного представителя:</w:t>
      </w:r>
    </w:p>
    <w:p w14:paraId="4C246CDD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Богдановский Сергей Викторович +7 909 195 04 08</w:t>
      </w:r>
    </w:p>
    <w:p w14:paraId="2C7147E8" w14:textId="77777777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</w:p>
    <w:p w14:paraId="10E05F28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0AAF4D23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022EF5C2" w14:textId="66B405F1" w:rsidR="00900C99" w:rsidRPr="0026648C" w:rsidRDefault="00900C99" w:rsidP="00900C99">
      <w:pPr>
        <w:tabs>
          <w:tab w:val="left" w:pos="709"/>
        </w:tabs>
        <w:rPr>
          <w:color w:val="3B3838"/>
        </w:rPr>
      </w:pPr>
      <w:r>
        <w:rPr>
          <w:color w:val="3B3838"/>
        </w:rPr>
        <w:t>26</w:t>
      </w:r>
      <w:r w:rsidRPr="0026648C">
        <w:rPr>
          <w:color w:val="3B3838"/>
        </w:rPr>
        <w:t>.</w:t>
      </w:r>
      <w:r>
        <w:rPr>
          <w:color w:val="3B3838"/>
        </w:rPr>
        <w:t>03</w:t>
      </w:r>
      <w:r w:rsidRPr="0026648C">
        <w:rPr>
          <w:color w:val="3B3838"/>
        </w:rPr>
        <w:t>.202</w:t>
      </w:r>
      <w:r>
        <w:rPr>
          <w:color w:val="3B3838"/>
        </w:rPr>
        <w:t>4 г.</w:t>
      </w:r>
    </w:p>
    <w:sectPr w:rsidR="00900C99" w:rsidRPr="0026648C" w:rsidSect="00423AE8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7DA85" w14:textId="77777777" w:rsidR="00423AE8" w:rsidRDefault="00423AE8" w:rsidP="00946DAB">
      <w:pPr>
        <w:spacing w:after="0" w:line="240" w:lineRule="auto"/>
      </w:pPr>
      <w:r>
        <w:separator/>
      </w:r>
    </w:p>
  </w:endnote>
  <w:endnote w:type="continuationSeparator" w:id="0">
    <w:p w14:paraId="1546395F" w14:textId="77777777" w:rsidR="00423AE8" w:rsidRDefault="00423AE8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98A27" w14:textId="77777777" w:rsidR="00423AE8" w:rsidRDefault="00423AE8" w:rsidP="00946DAB">
      <w:pPr>
        <w:spacing w:after="0" w:line="240" w:lineRule="auto"/>
      </w:pPr>
      <w:r>
        <w:separator/>
      </w:r>
    </w:p>
  </w:footnote>
  <w:footnote w:type="continuationSeparator" w:id="0">
    <w:p w14:paraId="05D20449" w14:textId="77777777" w:rsidR="00423AE8" w:rsidRDefault="00423AE8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54310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1B30"/>
    <w:rsid w:val="0029212E"/>
    <w:rsid w:val="00296253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A594D"/>
    <w:rsid w:val="003C6543"/>
    <w:rsid w:val="003E0764"/>
    <w:rsid w:val="003F6FDF"/>
    <w:rsid w:val="00423AE8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F1692"/>
    <w:rsid w:val="004F432D"/>
    <w:rsid w:val="005000D7"/>
    <w:rsid w:val="0050353F"/>
    <w:rsid w:val="00504F4B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63185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00C99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A022A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921CC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3B77"/>
    <w:rsid w:val="00DB47F5"/>
    <w:rsid w:val="00DC2A47"/>
    <w:rsid w:val="00DD5F1D"/>
    <w:rsid w:val="00DF5181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900C99"/>
    <w:pPr>
      <w:keepNext/>
      <w:spacing w:after="0" w:line="240" w:lineRule="auto"/>
      <w:outlineLvl w:val="0"/>
    </w:pPr>
    <w:rPr>
      <w:rFonts w:eastAsia="Times New Roman" w:cs="Times New Roman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900C99"/>
    <w:pPr>
      <w:keepNext/>
      <w:spacing w:after="0" w:line="240" w:lineRule="auto"/>
      <w:jc w:val="center"/>
      <w:outlineLvl w:val="1"/>
    </w:pPr>
    <w:rPr>
      <w:rFonts w:eastAsia="Times New Roman" w:cs="Times New Roman"/>
      <w:b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1">
    <w:name w:val="Основной текст (2)_"/>
    <w:basedOn w:val="a0"/>
    <w:link w:val="22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  <w:style w:type="paragraph" w:styleId="af">
    <w:name w:val="Body Text"/>
    <w:basedOn w:val="a"/>
    <w:link w:val="af0"/>
    <w:uiPriority w:val="99"/>
    <w:unhideWhenUsed/>
    <w:rsid w:val="003A594D"/>
    <w:pPr>
      <w:spacing w:after="120"/>
    </w:pPr>
    <w:rPr>
      <w:rFonts w:asciiTheme="minorHAnsi" w:hAnsiTheme="minorHAnsi"/>
      <w:sz w:val="22"/>
    </w:rPr>
  </w:style>
  <w:style w:type="character" w:customStyle="1" w:styleId="af0">
    <w:name w:val="Основной текст Знак"/>
    <w:basedOn w:val="a0"/>
    <w:link w:val="af"/>
    <w:uiPriority w:val="99"/>
    <w:rsid w:val="003A594D"/>
  </w:style>
  <w:style w:type="character" w:customStyle="1" w:styleId="13">
    <w:name w:val="Основной текст Знак1"/>
    <w:basedOn w:val="a0"/>
    <w:uiPriority w:val="99"/>
    <w:locked/>
    <w:rsid w:val="003A594D"/>
    <w:rPr>
      <w:rFonts w:ascii="Times New Roman" w:hAnsi="Times New Roman" w:cs="Times New Roman" w:hint="default"/>
      <w:shd w:val="clear" w:color="auto" w:fill="FFFFFF"/>
    </w:rPr>
  </w:style>
  <w:style w:type="character" w:customStyle="1" w:styleId="10">
    <w:name w:val="Заголовок 1 Знак"/>
    <w:basedOn w:val="a0"/>
    <w:link w:val="1"/>
    <w:rsid w:val="00900C9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00C99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2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2</cp:revision>
  <cp:lastPrinted>2024-03-26T10:21:00Z</cp:lastPrinted>
  <dcterms:created xsi:type="dcterms:W3CDTF">2024-03-26T11:47:00Z</dcterms:created>
  <dcterms:modified xsi:type="dcterms:W3CDTF">2024-03-26T11:47:00Z</dcterms:modified>
</cp:coreProperties>
</file>