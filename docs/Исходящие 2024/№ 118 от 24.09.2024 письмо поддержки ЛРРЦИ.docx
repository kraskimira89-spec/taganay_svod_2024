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636"/>
        <w:gridCol w:w="479"/>
        <w:gridCol w:w="496"/>
        <w:gridCol w:w="222"/>
        <w:gridCol w:w="1277"/>
        <w:gridCol w:w="1031"/>
      </w:tblGrid>
      <w:tr w:rsidR="004477D3" w:rsidRPr="004477D3" w14:paraId="75034AB7" w14:textId="77777777" w:rsidTr="00623349">
        <w:tc>
          <w:tcPr>
            <w:tcW w:w="0" w:type="auto"/>
          </w:tcPr>
          <w:p w14:paraId="4244E880" w14:textId="77777777" w:rsidR="00CA3E45" w:rsidRPr="004477D3" w:rsidRDefault="00CA3E45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984D6A" w14:textId="0D89306F" w:rsidR="00CA3E45" w:rsidRPr="004477D3" w:rsidRDefault="00C455C5" w:rsidP="00623349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118</w:t>
            </w:r>
          </w:p>
        </w:tc>
        <w:tc>
          <w:tcPr>
            <w:tcW w:w="0" w:type="auto"/>
          </w:tcPr>
          <w:p w14:paraId="35DED052" w14:textId="77777777" w:rsidR="00CA3E45" w:rsidRPr="004477D3" w:rsidRDefault="00CA3E45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EABA72" w14:textId="4AA788CF" w:rsidR="00CA3E45" w:rsidRPr="004477D3" w:rsidRDefault="00C455C5" w:rsidP="00623349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</w:tcPr>
          <w:p w14:paraId="2AFF8D65" w14:textId="77777777" w:rsidR="00CA3E45" w:rsidRPr="004477D3" w:rsidRDefault="00CA3E45" w:rsidP="00623349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8E01756" w14:textId="10A1EC63" w:rsidR="00CA3E45" w:rsidRPr="004477D3" w:rsidRDefault="00C455C5" w:rsidP="00623349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сентября</w:t>
            </w:r>
          </w:p>
        </w:tc>
        <w:tc>
          <w:tcPr>
            <w:tcW w:w="0" w:type="auto"/>
          </w:tcPr>
          <w:p w14:paraId="37EC0832" w14:textId="2EBBD8BE" w:rsidR="00CA3E45" w:rsidRPr="004477D3" w:rsidRDefault="0035628C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202</w:t>
            </w:r>
            <w:r w:rsidR="00F15635" w:rsidRPr="004477D3">
              <w:rPr>
                <w:sz w:val="28"/>
                <w:szCs w:val="28"/>
              </w:rPr>
              <w:t>4</w:t>
            </w:r>
            <w:r w:rsidR="00CA3E45" w:rsidRPr="004477D3">
              <w:rPr>
                <w:sz w:val="28"/>
                <w:szCs w:val="28"/>
              </w:rPr>
              <w:t xml:space="preserve"> г.</w:t>
            </w:r>
          </w:p>
        </w:tc>
      </w:tr>
    </w:tbl>
    <w:p w14:paraId="4AEFD342" w14:textId="7776AEFC" w:rsidR="00CA7EA5" w:rsidRDefault="0035628C" w:rsidP="00F15635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</w:t>
      </w:r>
    </w:p>
    <w:p w14:paraId="0FF9C8AC" w14:textId="23ACB8E5" w:rsidR="00F15635" w:rsidRDefault="00C455C5" w:rsidP="00C455C5">
      <w:pPr>
        <w:ind w:left="4962"/>
        <w:rPr>
          <w:b/>
          <w:bCs/>
          <w:szCs w:val="28"/>
        </w:rPr>
      </w:pPr>
      <w:r>
        <w:rPr>
          <w:b/>
          <w:bCs/>
          <w:szCs w:val="28"/>
        </w:rPr>
        <w:t xml:space="preserve">Председателю </w:t>
      </w:r>
      <w:r w:rsidRPr="00C455C5">
        <w:rPr>
          <w:b/>
          <w:bCs/>
          <w:szCs w:val="28"/>
        </w:rPr>
        <w:t>Общественная организация "Республиканский центр социальной реабилитации инвалидов"</w:t>
      </w:r>
    </w:p>
    <w:p w14:paraId="343DF672" w14:textId="12D24560" w:rsidR="00C455C5" w:rsidRDefault="00C455C5" w:rsidP="00C455C5">
      <w:pPr>
        <w:ind w:left="4962"/>
        <w:rPr>
          <w:b/>
          <w:bCs/>
        </w:rPr>
      </w:pPr>
      <w:r w:rsidRPr="00C455C5">
        <w:rPr>
          <w:b/>
          <w:bCs/>
        </w:rPr>
        <w:t>Рожков</w:t>
      </w:r>
      <w:r>
        <w:rPr>
          <w:b/>
          <w:bCs/>
        </w:rPr>
        <w:t>ой</w:t>
      </w:r>
      <w:r w:rsidRPr="00C455C5">
        <w:rPr>
          <w:b/>
          <w:bCs/>
        </w:rPr>
        <w:t xml:space="preserve"> Елен</w:t>
      </w:r>
      <w:r>
        <w:rPr>
          <w:b/>
          <w:bCs/>
        </w:rPr>
        <w:t>е</w:t>
      </w:r>
      <w:r w:rsidRPr="00C455C5">
        <w:rPr>
          <w:b/>
          <w:bCs/>
        </w:rPr>
        <w:t xml:space="preserve"> Анатольевн</w:t>
      </w:r>
      <w:r>
        <w:rPr>
          <w:b/>
          <w:bCs/>
        </w:rPr>
        <w:t>е</w:t>
      </w:r>
    </w:p>
    <w:p w14:paraId="435E5F11" w14:textId="77777777" w:rsidR="004477D3" w:rsidRPr="00CA7EA5" w:rsidRDefault="004477D3" w:rsidP="004477D3">
      <w:pPr>
        <w:ind w:firstLine="4820"/>
        <w:rPr>
          <w:b/>
          <w:bCs/>
          <w:szCs w:val="28"/>
        </w:rPr>
      </w:pPr>
    </w:p>
    <w:p w14:paraId="2255CB63" w14:textId="77777777" w:rsidR="00D215EE" w:rsidRDefault="00D215EE" w:rsidP="00D215EE">
      <w:pPr>
        <w:pStyle w:val="20"/>
        <w:shd w:val="clear" w:color="auto" w:fill="auto"/>
        <w:spacing w:before="0" w:after="0" w:line="360" w:lineRule="auto"/>
        <w:ind w:firstLine="357"/>
        <w:jc w:val="center"/>
        <w:rPr>
          <w:szCs w:val="26"/>
        </w:rPr>
      </w:pPr>
    </w:p>
    <w:p w14:paraId="345BE799" w14:textId="13405EDE" w:rsidR="004477D3" w:rsidRDefault="004477D3" w:rsidP="004477D3">
      <w:pPr>
        <w:ind w:firstLine="567"/>
        <w:jc w:val="both"/>
      </w:pPr>
      <w:r w:rsidRPr="004477D3">
        <w:t>Региональная корпоративная общественная организация Центр информационной поддержки «Таганай», в лице председателя Богдановского Сергея Викторовича г.</w:t>
      </w:r>
      <w:r>
        <w:t xml:space="preserve"> </w:t>
      </w:r>
      <w:r w:rsidR="0048227B">
        <w:t>Ноябрьск</w:t>
      </w:r>
      <w:r w:rsidRPr="004477D3">
        <w:t xml:space="preserve">, выражает поддержку </w:t>
      </w:r>
      <w:r w:rsidR="00C455C5">
        <w:t xml:space="preserve">вам как </w:t>
      </w:r>
      <w:r w:rsidRPr="004477D3">
        <w:t>участ</w:t>
      </w:r>
      <w:r w:rsidR="00C455C5">
        <w:t>ника</w:t>
      </w:r>
      <w:r w:rsidRPr="004477D3">
        <w:t xml:space="preserve"> в конкурсе </w:t>
      </w:r>
      <w:r>
        <w:t xml:space="preserve">фонда президентских грантов </w:t>
      </w:r>
      <w:r w:rsidR="00C455C5">
        <w:t xml:space="preserve">с проектом </w:t>
      </w:r>
      <w:r w:rsidR="00C455C5" w:rsidRPr="00C455C5">
        <w:t>"Жизнь в движении"- мобильность, социализация, творчество и спорт.</w:t>
      </w:r>
    </w:p>
    <w:p w14:paraId="3FE2CBBE" w14:textId="77777777" w:rsidR="00EB1EBB" w:rsidRDefault="004477D3" w:rsidP="00EB1EBB">
      <w:pPr>
        <w:jc w:val="both"/>
      </w:pPr>
      <w:r>
        <w:tab/>
        <w:t xml:space="preserve">Мы считаем, что проект </w:t>
      </w:r>
      <w:r w:rsidR="00EB1EBB" w:rsidRPr="00C455C5">
        <w:t>"Жизнь в движении"</w:t>
      </w:r>
      <w:r>
        <w:t xml:space="preserve">, направленный на </w:t>
      </w:r>
      <w:r w:rsidR="00EB1EBB">
        <w:t>улучшени</w:t>
      </w:r>
      <w:r w:rsidR="00EB1EBB">
        <w:t>е</w:t>
      </w:r>
      <w:r w:rsidR="00EB1EBB">
        <w:t xml:space="preserve"> качества жизни граждан нуждающихся в предоставлении ТСР по инвалидности и временной мало мобильности в следствии полученных травм и/или заболеваний</w:t>
      </w:r>
      <w:r w:rsidR="00EB1EBB">
        <w:t>; с</w:t>
      </w:r>
      <w:r w:rsidR="00EB1EBB">
        <w:t>одействие формированию и развитию навыков использования ТСР</w:t>
      </w:r>
      <w:r w:rsidR="00EB1EBB">
        <w:t>; о</w:t>
      </w:r>
      <w:r w:rsidR="00EB1EBB">
        <w:t>рганизаци</w:t>
      </w:r>
      <w:r w:rsidR="00EB1EBB">
        <w:t>ю</w:t>
      </w:r>
      <w:r w:rsidR="00EB1EBB">
        <w:t xml:space="preserve"> информационно консультационных услуг</w:t>
      </w:r>
      <w:r w:rsidR="00EB1EBB">
        <w:t>; в</w:t>
      </w:r>
      <w:r w:rsidR="00EB1EBB">
        <w:t>овлечение людей с ОВЗ и инвалидностью в активную социальную жизнь посредством социокультурных мероприятий.</w:t>
      </w:r>
      <w:r>
        <w:tab/>
      </w:r>
    </w:p>
    <w:p w14:paraId="06F4D579" w14:textId="77777777" w:rsidR="00EB1EBB" w:rsidRDefault="004477D3" w:rsidP="00EB1EBB">
      <w:pPr>
        <w:jc w:val="both"/>
      </w:pPr>
      <w:r w:rsidRPr="004477D3">
        <w:t xml:space="preserve">РКООИ ЦИП «Таганай» </w:t>
      </w:r>
      <w:r>
        <w:t>желае</w:t>
      </w:r>
      <w:r w:rsidR="00EB1EBB">
        <w:t>т</w:t>
      </w:r>
      <w:r>
        <w:t xml:space="preserve"> Вам успеха в реализации проекта</w:t>
      </w:r>
      <w:r w:rsidR="00EB1EBB">
        <w:t xml:space="preserve"> и готова оказать помощь в виде:</w:t>
      </w:r>
    </w:p>
    <w:p w14:paraId="13937F58" w14:textId="2296B4E8" w:rsidR="004477D3" w:rsidRDefault="00EB1EBB" w:rsidP="00EB1EBB">
      <w:pPr>
        <w:pStyle w:val="a8"/>
        <w:numPr>
          <w:ilvl w:val="0"/>
          <w:numId w:val="11"/>
        </w:numPr>
        <w:jc w:val="both"/>
      </w:pPr>
      <w:r>
        <w:t>Предоставить 4 инвалидные коляски для пункта проката;</w:t>
      </w:r>
    </w:p>
    <w:p w14:paraId="0AA6DE4F" w14:textId="32F54FFD" w:rsidR="00EB1EBB" w:rsidRDefault="00EB1EBB" w:rsidP="00EB1EBB">
      <w:pPr>
        <w:pStyle w:val="a8"/>
        <w:numPr>
          <w:ilvl w:val="0"/>
          <w:numId w:val="11"/>
        </w:numPr>
        <w:jc w:val="both"/>
      </w:pPr>
      <w:r>
        <w:t>Психологическую помощь священнослужителя в объеме не менее 24 часов;</w:t>
      </w:r>
    </w:p>
    <w:p w14:paraId="080A5ABB" w14:textId="655F6FC3" w:rsidR="00EB1EBB" w:rsidRDefault="00EB1EBB" w:rsidP="00EB1EBB">
      <w:pPr>
        <w:pStyle w:val="a8"/>
        <w:numPr>
          <w:ilvl w:val="0"/>
          <w:numId w:val="11"/>
        </w:numPr>
        <w:jc w:val="both"/>
      </w:pPr>
      <w:r>
        <w:t>Информационную поддержку публикациями на своих каналах не менее 20 статей</w:t>
      </w:r>
      <w:r w:rsidR="00BD39A2">
        <w:t>.</w:t>
      </w:r>
      <w:bookmarkStart w:id="0" w:name="_GoBack"/>
      <w:bookmarkEnd w:id="0"/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830AFC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CD324D" w14:textId="77777777" w:rsidR="00EF29ED" w:rsidRDefault="00EF29ED" w:rsidP="00946DAB">
      <w:pPr>
        <w:spacing w:after="0" w:line="240" w:lineRule="auto"/>
      </w:pPr>
      <w:r>
        <w:separator/>
      </w:r>
    </w:p>
  </w:endnote>
  <w:endnote w:type="continuationSeparator" w:id="0">
    <w:p w14:paraId="2BD17576" w14:textId="77777777" w:rsidR="00EF29ED" w:rsidRDefault="00EF29ED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1417027"/>
      <w:docPartObj>
        <w:docPartGallery w:val="Page Numbers (Bottom of Page)"/>
        <w:docPartUnique/>
      </w:docPartObj>
    </w:sdtPr>
    <w:sdtEndPr/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4497C3" w14:textId="77777777" w:rsidR="00EF29ED" w:rsidRDefault="00EF29ED" w:rsidP="00946DAB">
      <w:pPr>
        <w:spacing w:after="0" w:line="240" w:lineRule="auto"/>
      </w:pPr>
      <w:r>
        <w:separator/>
      </w:r>
    </w:p>
  </w:footnote>
  <w:footnote w:type="continuationSeparator" w:id="0">
    <w:p w14:paraId="5868B54A" w14:textId="77777777" w:rsidR="00EF29ED" w:rsidRDefault="00EF29ED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C5996"/>
    <w:multiLevelType w:val="hybridMultilevel"/>
    <w:tmpl w:val="BFB87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10"/>
  </w:num>
  <w:num w:numId="5">
    <w:abstractNumId w:val="3"/>
  </w:num>
  <w:num w:numId="6">
    <w:abstractNumId w:val="2"/>
  </w:num>
  <w:num w:numId="7">
    <w:abstractNumId w:val="4"/>
  </w:num>
  <w:num w:numId="8">
    <w:abstractNumId w:val="0"/>
  </w:num>
  <w:num w:numId="9">
    <w:abstractNumId w:val="8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F1692"/>
    <w:rsid w:val="004F432D"/>
    <w:rsid w:val="0050353F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9F41C8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C4BFE"/>
    <w:rsid w:val="00BD39A2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455C5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B1EBB"/>
    <w:rsid w:val="00ED3FA1"/>
    <w:rsid w:val="00ED47F4"/>
    <w:rsid w:val="00EE3DCC"/>
    <w:rsid w:val="00EF29ED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2015.dotx</Template>
  <TotalTime>284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2024-09-24T17:12:00Z</cp:lastPrinted>
  <dcterms:created xsi:type="dcterms:W3CDTF">2024-09-24T12:28:00Z</dcterms:created>
  <dcterms:modified xsi:type="dcterms:W3CDTF">2024-09-24T17:12:00Z</dcterms:modified>
</cp:coreProperties>
</file>