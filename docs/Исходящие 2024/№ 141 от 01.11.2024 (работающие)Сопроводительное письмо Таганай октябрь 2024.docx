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E866CF" w14:textId="77777777" w:rsidR="009C593D" w:rsidRPr="009C593D" w:rsidRDefault="009C593D" w:rsidP="009C593D">
      <w:pPr>
        <w:spacing w:after="0" w:line="240" w:lineRule="auto"/>
        <w:jc w:val="center"/>
        <w:rPr>
          <w:b/>
          <w:sz w:val="24"/>
          <w:szCs w:val="24"/>
        </w:rPr>
      </w:pPr>
      <w:r w:rsidRPr="009C593D">
        <w:rPr>
          <w:rFonts w:eastAsia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03E9CCB9" wp14:editId="3B5F8948">
            <wp:simplePos x="0" y="0"/>
            <wp:positionH relativeFrom="margin">
              <wp:posOffset>-200660</wp:posOffset>
            </wp:positionH>
            <wp:positionV relativeFrom="paragraph">
              <wp:posOffset>60960</wp:posOffset>
            </wp:positionV>
            <wp:extent cx="774658" cy="646142"/>
            <wp:effectExtent l="0" t="0" r="6985" b="190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311" cy="64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C593D">
        <w:rPr>
          <w:b/>
          <w:sz w:val="24"/>
          <w:szCs w:val="24"/>
        </w:rPr>
        <w:t>Региональная корпоративная общественная организация инвалидов</w:t>
      </w:r>
    </w:p>
    <w:p w14:paraId="79BCCEC4" w14:textId="77777777" w:rsidR="009C593D" w:rsidRPr="009C593D" w:rsidRDefault="009C593D" w:rsidP="009C593D">
      <w:pPr>
        <w:spacing w:after="0" w:line="240" w:lineRule="auto"/>
        <w:jc w:val="center"/>
        <w:rPr>
          <w:b/>
          <w:sz w:val="24"/>
          <w:szCs w:val="24"/>
        </w:rPr>
      </w:pPr>
      <w:r w:rsidRPr="009C593D">
        <w:rPr>
          <w:b/>
          <w:sz w:val="24"/>
          <w:szCs w:val="24"/>
        </w:rPr>
        <w:t>Центр информационной поддержки «Таганай»</w:t>
      </w:r>
    </w:p>
    <w:p w14:paraId="5B551E8D" w14:textId="77777777" w:rsidR="009C593D" w:rsidRPr="009C593D" w:rsidRDefault="009C593D" w:rsidP="009C593D">
      <w:pPr>
        <w:spacing w:after="0" w:line="240" w:lineRule="auto"/>
        <w:jc w:val="center"/>
        <w:rPr>
          <w:sz w:val="24"/>
          <w:szCs w:val="24"/>
        </w:rPr>
      </w:pPr>
      <w:r w:rsidRPr="009C593D">
        <w:rPr>
          <w:sz w:val="24"/>
          <w:szCs w:val="24"/>
        </w:rPr>
        <w:t>629804, Ямало-Ненецкий АО, г. Ноябрьск, ул. Рабочая д.109-Б кв. 4.</w:t>
      </w:r>
    </w:p>
    <w:p w14:paraId="6B81F00C" w14:textId="77777777" w:rsidR="009C593D" w:rsidRPr="009C593D" w:rsidRDefault="009C593D" w:rsidP="009C593D">
      <w:pPr>
        <w:spacing w:after="0" w:line="240" w:lineRule="auto"/>
        <w:jc w:val="center"/>
        <w:rPr>
          <w:sz w:val="24"/>
          <w:szCs w:val="24"/>
        </w:rPr>
      </w:pPr>
      <w:r w:rsidRPr="009C593D">
        <w:rPr>
          <w:sz w:val="24"/>
          <w:szCs w:val="24"/>
        </w:rPr>
        <w:t xml:space="preserve">Остановка автобуса 2, 2а, 3, 7 «ул. Муравленко», тел. 8-909-195-04-08 </w:t>
      </w:r>
    </w:p>
    <w:p w14:paraId="72E2DA9E" w14:textId="77777777" w:rsidR="009C593D" w:rsidRPr="005F344C" w:rsidRDefault="009C593D" w:rsidP="009C593D">
      <w:pPr>
        <w:spacing w:after="0" w:line="240" w:lineRule="auto"/>
        <w:jc w:val="center"/>
      </w:pPr>
      <w:r w:rsidRPr="009C593D">
        <w:rPr>
          <w:sz w:val="24"/>
          <w:szCs w:val="24"/>
        </w:rPr>
        <w:t>ИНН</w:t>
      </w:r>
      <w:r w:rsidRPr="005F344C">
        <w:rPr>
          <w:sz w:val="24"/>
          <w:szCs w:val="24"/>
        </w:rPr>
        <w:t xml:space="preserve"> 8905998693 </w:t>
      </w:r>
      <w:r w:rsidRPr="009C593D">
        <w:rPr>
          <w:sz w:val="24"/>
          <w:szCs w:val="24"/>
        </w:rPr>
        <w:t>КПП</w:t>
      </w:r>
      <w:r w:rsidRPr="005F344C">
        <w:rPr>
          <w:sz w:val="24"/>
          <w:szCs w:val="24"/>
        </w:rPr>
        <w:t xml:space="preserve"> 890501001 </w:t>
      </w:r>
      <w:r w:rsidRPr="009C593D">
        <w:rPr>
          <w:sz w:val="24"/>
          <w:szCs w:val="24"/>
          <w:lang w:val="en-US"/>
        </w:rPr>
        <w:t>E</w:t>
      </w:r>
      <w:r w:rsidRPr="005F344C">
        <w:rPr>
          <w:sz w:val="24"/>
          <w:szCs w:val="24"/>
        </w:rPr>
        <w:t>-</w:t>
      </w:r>
      <w:r w:rsidRPr="009C593D">
        <w:rPr>
          <w:sz w:val="24"/>
          <w:szCs w:val="24"/>
          <w:lang w:val="en-US"/>
        </w:rPr>
        <w:t>mail</w:t>
      </w:r>
      <w:r w:rsidRPr="005F344C">
        <w:rPr>
          <w:sz w:val="24"/>
          <w:szCs w:val="24"/>
        </w:rPr>
        <w:t xml:space="preserve"> </w:t>
      </w:r>
      <w:r w:rsidRPr="009C593D">
        <w:rPr>
          <w:sz w:val="24"/>
          <w:szCs w:val="24"/>
          <w:lang w:val="en-US"/>
        </w:rPr>
        <w:t>taganai</w:t>
      </w:r>
      <w:r w:rsidRPr="005F344C">
        <w:rPr>
          <w:sz w:val="24"/>
          <w:szCs w:val="24"/>
        </w:rPr>
        <w:t>89@</w:t>
      </w:r>
      <w:r w:rsidRPr="009C593D">
        <w:rPr>
          <w:sz w:val="24"/>
          <w:szCs w:val="24"/>
          <w:lang w:val="en-US"/>
        </w:rPr>
        <w:t>yandex</w:t>
      </w:r>
      <w:r w:rsidRPr="005F344C">
        <w:rPr>
          <w:sz w:val="24"/>
          <w:szCs w:val="24"/>
        </w:rPr>
        <w:t>.</w:t>
      </w:r>
      <w:r w:rsidRPr="009C593D">
        <w:rPr>
          <w:sz w:val="24"/>
          <w:szCs w:val="24"/>
          <w:lang w:val="en-US"/>
        </w:rPr>
        <w:t>ru</w:t>
      </w:r>
      <w:r w:rsidRPr="005F344C">
        <w:rPr>
          <w:sz w:val="24"/>
          <w:szCs w:val="24"/>
        </w:rPr>
        <w:t xml:space="preserve">, </w:t>
      </w:r>
      <w:r w:rsidRPr="009C593D">
        <w:rPr>
          <w:sz w:val="24"/>
          <w:szCs w:val="24"/>
          <w:lang w:val="en-US"/>
        </w:rPr>
        <w:t>www</w:t>
      </w:r>
      <w:r w:rsidRPr="005F344C">
        <w:rPr>
          <w:sz w:val="24"/>
          <w:szCs w:val="24"/>
        </w:rPr>
        <w:t>.100-89.</w:t>
      </w:r>
      <w:r w:rsidRPr="009C593D">
        <w:rPr>
          <w:sz w:val="24"/>
          <w:szCs w:val="24"/>
          <w:lang w:val="en-US"/>
        </w:rPr>
        <w:t>ru</w:t>
      </w:r>
      <w:r w:rsidR="00163EE4">
        <w:pict w14:anchorId="7F735DF4">
          <v:rect id="_x0000_i1025" style="width:0;height:1.5pt" o:hralign="center" o:hrstd="t" o:hr="t" fillcolor="#a0a0a0" stroked="f"/>
        </w:pict>
      </w:r>
    </w:p>
    <w:p w14:paraId="18F1041C" w14:textId="77777777" w:rsidR="00D13470" w:rsidRPr="005F344C" w:rsidRDefault="00D13470" w:rsidP="00583E34">
      <w:pPr>
        <w:spacing w:after="0" w:line="240" w:lineRule="auto"/>
        <w:jc w:val="center"/>
        <w:rPr>
          <w:sz w:val="18"/>
        </w:rPr>
      </w:pPr>
    </w:p>
    <w:p w14:paraId="7579553E" w14:textId="0A0A4E51" w:rsidR="00D13470" w:rsidRPr="00A21A7C" w:rsidRDefault="00A21A7C" w:rsidP="00D13470">
      <w:pPr>
        <w:tabs>
          <w:tab w:val="center" w:pos="4677"/>
        </w:tabs>
        <w:spacing w:after="0"/>
        <w:rPr>
          <w:u w:val="single"/>
        </w:rPr>
      </w:pPr>
      <w:bookmarkStart w:id="0" w:name="_Hlk62803127"/>
      <w:bookmarkStart w:id="1" w:name="_Hlk63605329"/>
      <w:r>
        <w:rPr>
          <w:u w:val="single"/>
        </w:rPr>
        <w:t>№</w:t>
      </w:r>
      <w:r w:rsidRPr="00493157">
        <w:rPr>
          <w:color w:val="FF0000"/>
          <w:u w:val="single"/>
        </w:rPr>
        <w:t xml:space="preserve"> </w:t>
      </w:r>
      <w:r w:rsidR="00B3522E">
        <w:rPr>
          <w:u w:val="single"/>
        </w:rPr>
        <w:t xml:space="preserve"> </w:t>
      </w:r>
      <w:r w:rsidR="005F344C">
        <w:rPr>
          <w:u w:val="single"/>
        </w:rPr>
        <w:t>1</w:t>
      </w:r>
      <w:r w:rsidR="005E715B">
        <w:rPr>
          <w:u w:val="single"/>
        </w:rPr>
        <w:t>41</w:t>
      </w:r>
      <w:r w:rsidR="00B3522E">
        <w:rPr>
          <w:u w:val="single"/>
        </w:rPr>
        <w:t xml:space="preserve"> </w:t>
      </w:r>
      <w:r w:rsidR="00FD0491" w:rsidRPr="00493157">
        <w:rPr>
          <w:color w:val="FF0000"/>
          <w:u w:val="single"/>
        </w:rPr>
        <w:t xml:space="preserve"> </w:t>
      </w:r>
      <w:r w:rsidRPr="00AE0B38">
        <w:rPr>
          <w:u w:val="single"/>
        </w:rPr>
        <w:t xml:space="preserve">от </w:t>
      </w:r>
      <w:r w:rsidR="00D4775B">
        <w:rPr>
          <w:u w:val="single"/>
        </w:rPr>
        <w:t>0</w:t>
      </w:r>
      <w:r w:rsidR="005F344C">
        <w:rPr>
          <w:u w:val="single"/>
        </w:rPr>
        <w:t>1</w:t>
      </w:r>
      <w:r w:rsidR="00A95565">
        <w:rPr>
          <w:u w:val="single"/>
        </w:rPr>
        <w:t xml:space="preserve"> </w:t>
      </w:r>
      <w:r w:rsidR="005E715B">
        <w:rPr>
          <w:u w:val="single"/>
        </w:rPr>
        <w:t>ноября</w:t>
      </w:r>
      <w:r w:rsidR="00A95565">
        <w:rPr>
          <w:u w:val="single"/>
        </w:rPr>
        <w:t xml:space="preserve"> </w:t>
      </w:r>
      <w:r w:rsidRPr="00493157">
        <w:rPr>
          <w:u w:val="single"/>
        </w:rPr>
        <w:t>202</w:t>
      </w:r>
      <w:r w:rsidR="00493157" w:rsidRPr="00493157">
        <w:rPr>
          <w:u w:val="single"/>
        </w:rPr>
        <w:t>4</w:t>
      </w:r>
      <w:r w:rsidRPr="00493157">
        <w:rPr>
          <w:u w:val="single"/>
        </w:rPr>
        <w:t xml:space="preserve"> г.</w:t>
      </w:r>
    </w:p>
    <w:p w14:paraId="7B95D813" w14:textId="77777777" w:rsidR="00D13470" w:rsidRPr="00050190" w:rsidRDefault="00D13470" w:rsidP="00D13470">
      <w:pPr>
        <w:tabs>
          <w:tab w:val="center" w:pos="4677"/>
        </w:tabs>
        <w:spacing w:after="0"/>
      </w:pPr>
    </w:p>
    <w:p w14:paraId="1A20157C" w14:textId="77777777" w:rsidR="00B215D2" w:rsidRPr="00B215D2" w:rsidRDefault="00B215D2" w:rsidP="00B215D2">
      <w:pPr>
        <w:tabs>
          <w:tab w:val="center" w:pos="4677"/>
        </w:tabs>
        <w:spacing w:after="0"/>
        <w:jc w:val="right"/>
      </w:pPr>
      <w:r w:rsidRPr="00B215D2">
        <w:t>В государственное казенное учреждение</w:t>
      </w:r>
    </w:p>
    <w:p w14:paraId="5BE4ED1E" w14:textId="0692D2B6" w:rsidR="00B215D2" w:rsidRPr="00B215D2" w:rsidRDefault="00254DF0" w:rsidP="00254DF0">
      <w:pPr>
        <w:tabs>
          <w:tab w:val="center" w:pos="4677"/>
        </w:tabs>
        <w:spacing w:after="0"/>
        <w:jc w:val="center"/>
      </w:pPr>
      <w:r>
        <w:t xml:space="preserve">                                                           </w:t>
      </w:r>
      <w:r w:rsidR="00B215D2" w:rsidRPr="00B215D2">
        <w:t>Ямало-Ненецкого автономного округа</w:t>
      </w:r>
    </w:p>
    <w:p w14:paraId="78698524" w14:textId="23E1908A" w:rsidR="00B215D2" w:rsidRPr="00B215D2" w:rsidRDefault="00254DF0" w:rsidP="00254DF0">
      <w:pPr>
        <w:tabs>
          <w:tab w:val="center" w:pos="4677"/>
        </w:tabs>
        <w:spacing w:after="0"/>
        <w:jc w:val="center"/>
      </w:pPr>
      <w:r>
        <w:t xml:space="preserve">                                               </w:t>
      </w:r>
      <w:r w:rsidR="00B215D2" w:rsidRPr="00B215D2">
        <w:t>«Центр социальных технологий</w:t>
      </w:r>
    </w:p>
    <w:p w14:paraId="28508980" w14:textId="1F72C5C4" w:rsidR="0051592D" w:rsidRPr="00B215D2" w:rsidRDefault="00254DF0" w:rsidP="00254DF0">
      <w:pPr>
        <w:tabs>
          <w:tab w:val="center" w:pos="4677"/>
        </w:tabs>
        <w:spacing w:after="0"/>
        <w:jc w:val="center"/>
      </w:pPr>
      <w:r>
        <w:t xml:space="preserve">                                                            </w:t>
      </w:r>
      <w:r w:rsidR="00B215D2" w:rsidRPr="00B215D2">
        <w:t>Ямало-Ненецкого автономного округа</w:t>
      </w:r>
      <w:r w:rsidR="00B215D2">
        <w:t>»</w:t>
      </w:r>
      <w:r w:rsidR="00B215D2" w:rsidRPr="00B215D2">
        <w:t xml:space="preserve"> </w:t>
      </w:r>
    </w:p>
    <w:p w14:paraId="606C44CB" w14:textId="77777777" w:rsidR="00B215D2" w:rsidRDefault="00A45BB1" w:rsidP="00A45BB1">
      <w:pPr>
        <w:tabs>
          <w:tab w:val="center" w:pos="4677"/>
        </w:tabs>
        <w:spacing w:after="0"/>
      </w:pPr>
      <w:r>
        <w:tab/>
      </w:r>
    </w:p>
    <w:p w14:paraId="62F946F8" w14:textId="77777777" w:rsidR="00B3522E" w:rsidRDefault="00B3522E" w:rsidP="00A45BB1">
      <w:pPr>
        <w:tabs>
          <w:tab w:val="center" w:pos="4677"/>
        </w:tabs>
        <w:spacing w:after="0"/>
      </w:pPr>
    </w:p>
    <w:p w14:paraId="2A3E4074" w14:textId="1E8EB4BF" w:rsidR="00500A26" w:rsidRPr="009F3E25" w:rsidRDefault="00B215D2" w:rsidP="00B215D2">
      <w:pPr>
        <w:tabs>
          <w:tab w:val="center" w:pos="4677"/>
        </w:tabs>
        <w:spacing w:after="0"/>
        <w:jc w:val="center"/>
        <w:rPr>
          <w:b/>
        </w:rPr>
      </w:pPr>
      <w:r w:rsidRPr="009F3E25">
        <w:rPr>
          <w:b/>
        </w:rPr>
        <w:t>Сопроводительное письмо</w:t>
      </w:r>
      <w:bookmarkEnd w:id="0"/>
    </w:p>
    <w:bookmarkEnd w:id="1"/>
    <w:p w14:paraId="2736A489" w14:textId="77777777" w:rsidR="00A26782" w:rsidRDefault="00A26782" w:rsidP="00583E34">
      <w:pPr>
        <w:spacing w:after="0"/>
        <w:jc w:val="center"/>
      </w:pPr>
    </w:p>
    <w:p w14:paraId="31945D18" w14:textId="41229B15" w:rsidR="00AB0A16" w:rsidRPr="0040704F" w:rsidRDefault="00AB0A16" w:rsidP="00A21A7C">
      <w:pPr>
        <w:jc w:val="both"/>
        <w:rPr>
          <w:szCs w:val="28"/>
        </w:rPr>
      </w:pPr>
      <w:r w:rsidRPr="0040704F">
        <w:rPr>
          <w:b/>
          <w:sz w:val="32"/>
          <w:szCs w:val="32"/>
        </w:rPr>
        <w:t xml:space="preserve">          </w:t>
      </w:r>
      <w:r w:rsidRPr="0040704F">
        <w:rPr>
          <w:szCs w:val="28"/>
        </w:rPr>
        <w:t xml:space="preserve">Направляем вам пакет документов </w:t>
      </w:r>
      <w:r w:rsidR="001D4130">
        <w:rPr>
          <w:szCs w:val="28"/>
        </w:rPr>
        <w:t xml:space="preserve">по </w:t>
      </w:r>
      <w:r w:rsidR="001D4130" w:rsidRPr="001D4130">
        <w:rPr>
          <w:b/>
          <w:bCs/>
          <w:szCs w:val="28"/>
        </w:rPr>
        <w:t>работающим</w:t>
      </w:r>
      <w:r w:rsidR="00686FA0">
        <w:rPr>
          <w:b/>
          <w:bCs/>
          <w:szCs w:val="28"/>
        </w:rPr>
        <w:t xml:space="preserve"> совершеннолетним получателям </w:t>
      </w:r>
      <w:r w:rsidRPr="0040704F">
        <w:rPr>
          <w:szCs w:val="28"/>
        </w:rPr>
        <w:t>для предоставлени</w:t>
      </w:r>
      <w:r w:rsidR="001D4130">
        <w:rPr>
          <w:szCs w:val="28"/>
        </w:rPr>
        <w:t>я</w:t>
      </w:r>
      <w:r w:rsidRPr="0040704F">
        <w:rPr>
          <w:szCs w:val="28"/>
        </w:rPr>
        <w:t xml:space="preserve"> субсидии из окружного бюджета в целях компенсации недополученных доходов, связанных с оказанием срочной социальной услуги «Перевозка на автотранспорте «Социальное такси»,</w:t>
      </w:r>
      <w:r>
        <w:rPr>
          <w:szCs w:val="28"/>
        </w:rPr>
        <w:t xml:space="preserve"> </w:t>
      </w:r>
      <w:r w:rsidRPr="0040704F">
        <w:rPr>
          <w:szCs w:val="28"/>
        </w:rPr>
        <w:t>организациям, которые включены в реестр поставщиков социальных услуг</w:t>
      </w:r>
      <w:r>
        <w:rPr>
          <w:szCs w:val="28"/>
        </w:rPr>
        <w:t xml:space="preserve"> </w:t>
      </w:r>
      <w:r w:rsidRPr="0040704F">
        <w:rPr>
          <w:szCs w:val="28"/>
        </w:rPr>
        <w:t>Ямало-Ненецкого автономного округа,</w:t>
      </w:r>
      <w:r w:rsidR="00D4775B">
        <w:rPr>
          <w:szCs w:val="28"/>
        </w:rPr>
        <w:t xml:space="preserve"> </w:t>
      </w:r>
      <w:r w:rsidRPr="0040704F">
        <w:rPr>
          <w:szCs w:val="28"/>
        </w:rPr>
        <w:t>но не участвуют в выполнении государственного задания (заказа), за</w:t>
      </w:r>
      <w:r w:rsidR="00BC26D1">
        <w:rPr>
          <w:szCs w:val="28"/>
        </w:rPr>
        <w:t xml:space="preserve"> </w:t>
      </w:r>
      <w:r w:rsidR="006011DF">
        <w:rPr>
          <w:szCs w:val="28"/>
        </w:rPr>
        <w:t>октябрь</w:t>
      </w:r>
      <w:bookmarkStart w:id="2" w:name="_GoBack"/>
      <w:bookmarkEnd w:id="2"/>
      <w:r w:rsidR="006F1E24">
        <w:rPr>
          <w:szCs w:val="28"/>
        </w:rPr>
        <w:t xml:space="preserve"> </w:t>
      </w:r>
      <w:r w:rsidRPr="0040704F">
        <w:rPr>
          <w:szCs w:val="28"/>
        </w:rPr>
        <w:t>202</w:t>
      </w:r>
      <w:r w:rsidR="00493157">
        <w:rPr>
          <w:szCs w:val="28"/>
        </w:rPr>
        <w:t>4</w:t>
      </w:r>
      <w:r w:rsidRPr="0040704F">
        <w:rPr>
          <w:szCs w:val="28"/>
        </w:rPr>
        <w:t xml:space="preserve"> года.</w:t>
      </w:r>
    </w:p>
    <w:p w14:paraId="23C42FB9" w14:textId="77777777" w:rsidR="00AB0A16" w:rsidRPr="0040704F" w:rsidRDefault="00AB0A16" w:rsidP="00AB0A16">
      <w:pPr>
        <w:rPr>
          <w:szCs w:val="28"/>
        </w:rPr>
      </w:pPr>
    </w:p>
    <w:p w14:paraId="3867830E" w14:textId="77777777" w:rsidR="00AB0A16" w:rsidRPr="0040704F" w:rsidRDefault="00AB0A16" w:rsidP="00AB0A16">
      <w:pPr>
        <w:rPr>
          <w:szCs w:val="28"/>
        </w:rPr>
      </w:pPr>
      <w:r w:rsidRPr="0040704F">
        <w:rPr>
          <w:szCs w:val="28"/>
        </w:rPr>
        <w:t xml:space="preserve">         Приложение:</w:t>
      </w:r>
    </w:p>
    <w:p w14:paraId="47C40816" w14:textId="77777777" w:rsidR="00BF2C30" w:rsidRDefault="00BF2C30" w:rsidP="00BF2C30">
      <w:pPr>
        <w:pStyle w:val="a8"/>
        <w:numPr>
          <w:ilvl w:val="0"/>
          <w:numId w:val="11"/>
        </w:numPr>
        <w:spacing w:after="0" w:line="240" w:lineRule="auto"/>
        <w:jc w:val="both"/>
        <w:rPr>
          <w:szCs w:val="28"/>
        </w:rPr>
      </w:pPr>
      <w:r>
        <w:rPr>
          <w:szCs w:val="28"/>
        </w:rPr>
        <w:t>Выгрузка из ЕКЖЯ «Морошка»;</w:t>
      </w:r>
    </w:p>
    <w:p w14:paraId="194D9D5C" w14:textId="77777777" w:rsidR="00AB0A16" w:rsidRPr="0040704F" w:rsidRDefault="00AB0A16" w:rsidP="00AB0A16">
      <w:pPr>
        <w:pStyle w:val="a8"/>
        <w:numPr>
          <w:ilvl w:val="0"/>
          <w:numId w:val="11"/>
        </w:numPr>
        <w:spacing w:after="0" w:line="240" w:lineRule="auto"/>
        <w:rPr>
          <w:szCs w:val="28"/>
        </w:rPr>
      </w:pPr>
      <w:r w:rsidRPr="0040704F">
        <w:rPr>
          <w:szCs w:val="28"/>
        </w:rPr>
        <w:t>Отчет об оказании социальных услуг «перевозка на автотранспорте</w:t>
      </w:r>
    </w:p>
    <w:p w14:paraId="519A8B4B" w14:textId="60A67AB0" w:rsidR="00AB0A16" w:rsidRDefault="00AB0A16" w:rsidP="00AB0A16">
      <w:pPr>
        <w:pStyle w:val="a8"/>
        <w:rPr>
          <w:szCs w:val="28"/>
        </w:rPr>
      </w:pPr>
      <w:r w:rsidRPr="0040704F">
        <w:rPr>
          <w:szCs w:val="28"/>
        </w:rPr>
        <w:t>«Социальное такси»</w:t>
      </w:r>
      <w:r w:rsidR="00A21A7C">
        <w:rPr>
          <w:szCs w:val="28"/>
        </w:rPr>
        <w:t>.</w:t>
      </w:r>
    </w:p>
    <w:p w14:paraId="2838FFD9" w14:textId="46797BA1" w:rsidR="00E40CF0" w:rsidRDefault="00E40CF0" w:rsidP="00E40CF0">
      <w:pPr>
        <w:pStyle w:val="a8"/>
        <w:numPr>
          <w:ilvl w:val="0"/>
          <w:numId w:val="11"/>
        </w:numPr>
        <w:spacing w:after="0" w:line="240" w:lineRule="auto"/>
        <w:rPr>
          <w:szCs w:val="28"/>
        </w:rPr>
      </w:pPr>
      <w:r>
        <w:rPr>
          <w:szCs w:val="28"/>
        </w:rPr>
        <w:t xml:space="preserve">Копия Доверенности на </w:t>
      </w:r>
      <w:r w:rsidR="001D5473">
        <w:rPr>
          <w:szCs w:val="28"/>
        </w:rPr>
        <w:t>Тишкину Ю.С.</w:t>
      </w:r>
      <w:r>
        <w:rPr>
          <w:szCs w:val="28"/>
        </w:rPr>
        <w:t xml:space="preserve"> № </w:t>
      </w:r>
      <w:r w:rsidR="001D5473">
        <w:rPr>
          <w:szCs w:val="28"/>
        </w:rPr>
        <w:t>7</w:t>
      </w:r>
      <w:r>
        <w:rPr>
          <w:szCs w:val="28"/>
        </w:rPr>
        <w:t xml:space="preserve"> от </w:t>
      </w:r>
      <w:r w:rsidR="003D4021">
        <w:rPr>
          <w:szCs w:val="28"/>
        </w:rPr>
        <w:t>0</w:t>
      </w:r>
      <w:r w:rsidR="001D5473">
        <w:rPr>
          <w:szCs w:val="28"/>
        </w:rPr>
        <w:t>6</w:t>
      </w:r>
      <w:r>
        <w:rPr>
          <w:szCs w:val="28"/>
        </w:rPr>
        <w:t>.</w:t>
      </w:r>
      <w:r w:rsidR="00493157">
        <w:rPr>
          <w:szCs w:val="28"/>
        </w:rPr>
        <w:t>0</w:t>
      </w:r>
      <w:r w:rsidR="001D5473">
        <w:rPr>
          <w:szCs w:val="28"/>
        </w:rPr>
        <w:t>5</w:t>
      </w:r>
      <w:r>
        <w:rPr>
          <w:szCs w:val="28"/>
        </w:rPr>
        <w:t>.202</w:t>
      </w:r>
      <w:r w:rsidR="00493157">
        <w:rPr>
          <w:szCs w:val="28"/>
        </w:rPr>
        <w:t>4</w:t>
      </w:r>
      <w:r>
        <w:rPr>
          <w:szCs w:val="28"/>
        </w:rPr>
        <w:t xml:space="preserve"> г.</w:t>
      </w:r>
    </w:p>
    <w:p w14:paraId="5FF9751A" w14:textId="4384F5CD" w:rsidR="00E40CF0" w:rsidRDefault="00E40CF0" w:rsidP="00E40CF0">
      <w:pPr>
        <w:pStyle w:val="a8"/>
        <w:numPr>
          <w:ilvl w:val="0"/>
          <w:numId w:val="11"/>
        </w:numPr>
        <w:spacing w:after="0" w:line="240" w:lineRule="auto"/>
        <w:rPr>
          <w:szCs w:val="28"/>
        </w:rPr>
      </w:pPr>
      <w:r>
        <w:rPr>
          <w:szCs w:val="28"/>
        </w:rPr>
        <w:t xml:space="preserve">Копия Доверенности на </w:t>
      </w:r>
      <w:r w:rsidR="00493157">
        <w:rPr>
          <w:szCs w:val="28"/>
        </w:rPr>
        <w:t>Кульбатырову Ж.С.</w:t>
      </w:r>
      <w:r>
        <w:rPr>
          <w:szCs w:val="28"/>
        </w:rPr>
        <w:t xml:space="preserve"> № </w:t>
      </w:r>
      <w:r w:rsidR="00493157">
        <w:rPr>
          <w:szCs w:val="28"/>
        </w:rPr>
        <w:t>4</w:t>
      </w:r>
      <w:r>
        <w:rPr>
          <w:szCs w:val="28"/>
        </w:rPr>
        <w:t xml:space="preserve"> от </w:t>
      </w:r>
      <w:r w:rsidR="00493157">
        <w:rPr>
          <w:szCs w:val="28"/>
        </w:rPr>
        <w:t>11</w:t>
      </w:r>
      <w:r>
        <w:rPr>
          <w:szCs w:val="28"/>
        </w:rPr>
        <w:t>.</w:t>
      </w:r>
      <w:r w:rsidR="00493157">
        <w:rPr>
          <w:szCs w:val="28"/>
        </w:rPr>
        <w:t>01</w:t>
      </w:r>
      <w:r>
        <w:rPr>
          <w:szCs w:val="28"/>
        </w:rPr>
        <w:t>.202</w:t>
      </w:r>
      <w:r w:rsidR="00493157">
        <w:rPr>
          <w:szCs w:val="28"/>
        </w:rPr>
        <w:t>4</w:t>
      </w:r>
      <w:r>
        <w:rPr>
          <w:szCs w:val="28"/>
        </w:rPr>
        <w:t xml:space="preserve"> г.</w:t>
      </w:r>
    </w:p>
    <w:p w14:paraId="5ED69B8D" w14:textId="6E48D012" w:rsidR="005E715B" w:rsidRDefault="005E715B" w:rsidP="00E40CF0">
      <w:pPr>
        <w:pStyle w:val="a8"/>
        <w:numPr>
          <w:ilvl w:val="0"/>
          <w:numId w:val="11"/>
        </w:numPr>
        <w:spacing w:after="0" w:line="240" w:lineRule="auto"/>
        <w:rPr>
          <w:szCs w:val="28"/>
        </w:rPr>
      </w:pPr>
      <w:r>
        <w:rPr>
          <w:szCs w:val="28"/>
        </w:rPr>
        <w:t>Копия справки с места работы Терехиной Т.Л. №01 от 31.10.2024 г.</w:t>
      </w:r>
    </w:p>
    <w:p w14:paraId="7A6337CC" w14:textId="5B1387FF" w:rsidR="005E715B" w:rsidRDefault="008C679F" w:rsidP="00E40CF0">
      <w:pPr>
        <w:pStyle w:val="a8"/>
        <w:numPr>
          <w:ilvl w:val="0"/>
          <w:numId w:val="11"/>
        </w:numPr>
        <w:spacing w:after="0" w:line="240" w:lineRule="auto"/>
        <w:rPr>
          <w:szCs w:val="28"/>
        </w:rPr>
      </w:pPr>
      <w:r>
        <w:rPr>
          <w:szCs w:val="28"/>
        </w:rPr>
        <w:t>Копия трудового договора на Терехину</w:t>
      </w:r>
      <w:r w:rsidR="006011DF">
        <w:rPr>
          <w:szCs w:val="28"/>
        </w:rPr>
        <w:t xml:space="preserve"> Т.Л. №18 от 18.09.2024 г.</w:t>
      </w:r>
    </w:p>
    <w:p w14:paraId="17553794" w14:textId="36E88FFE" w:rsidR="006011DF" w:rsidRDefault="006011DF" w:rsidP="00E40CF0">
      <w:pPr>
        <w:pStyle w:val="a8"/>
        <w:numPr>
          <w:ilvl w:val="0"/>
          <w:numId w:val="11"/>
        </w:numPr>
        <w:spacing w:after="0" w:line="240" w:lineRule="auto"/>
        <w:rPr>
          <w:szCs w:val="28"/>
        </w:rPr>
      </w:pPr>
      <w:r>
        <w:rPr>
          <w:szCs w:val="28"/>
        </w:rPr>
        <w:t>Копия сведений о трудовой деятельности Терехиной Т.Л.</w:t>
      </w:r>
    </w:p>
    <w:p w14:paraId="12E8DCF7" w14:textId="5A2594E0" w:rsidR="006011DF" w:rsidRDefault="006011DF" w:rsidP="00E40CF0">
      <w:pPr>
        <w:pStyle w:val="a8"/>
        <w:numPr>
          <w:ilvl w:val="0"/>
          <w:numId w:val="11"/>
        </w:numPr>
        <w:spacing w:after="0" w:line="240" w:lineRule="auto"/>
        <w:rPr>
          <w:szCs w:val="28"/>
        </w:rPr>
      </w:pPr>
      <w:r>
        <w:rPr>
          <w:szCs w:val="28"/>
        </w:rPr>
        <w:t xml:space="preserve">Табель учета рабочего времени Терехиной Т.Л. </w:t>
      </w:r>
    </w:p>
    <w:p w14:paraId="73492FE0" w14:textId="552D3CDE" w:rsidR="004A3019" w:rsidRDefault="004A3019" w:rsidP="004A3019">
      <w:pPr>
        <w:pStyle w:val="a8"/>
        <w:spacing w:after="0" w:line="240" w:lineRule="auto"/>
        <w:rPr>
          <w:szCs w:val="28"/>
        </w:rPr>
      </w:pPr>
    </w:p>
    <w:p w14:paraId="0173377E" w14:textId="77777777" w:rsidR="00254DF0" w:rsidRDefault="00254DF0" w:rsidP="00020A12">
      <w:pPr>
        <w:pStyle w:val="20"/>
        <w:shd w:val="clear" w:color="auto" w:fill="auto"/>
        <w:spacing w:before="0" w:after="0" w:line="302" w:lineRule="exact"/>
        <w:ind w:left="1080"/>
        <w:rPr>
          <w:color w:val="000000"/>
          <w:lang w:eastAsia="ru-RU" w:bidi="ru-RU"/>
        </w:rPr>
      </w:pPr>
    </w:p>
    <w:p w14:paraId="09968917" w14:textId="77777777" w:rsidR="002352AC" w:rsidRDefault="002352AC" w:rsidP="00020A12">
      <w:pPr>
        <w:pStyle w:val="20"/>
        <w:shd w:val="clear" w:color="auto" w:fill="auto"/>
        <w:spacing w:before="0" w:after="0" w:line="302" w:lineRule="exact"/>
        <w:ind w:left="1080"/>
        <w:rPr>
          <w:color w:val="000000"/>
          <w:lang w:eastAsia="ru-RU" w:bidi="ru-RU"/>
        </w:rPr>
      </w:pPr>
    </w:p>
    <w:p w14:paraId="3C249CFD" w14:textId="77777777" w:rsidR="00254DF0" w:rsidRDefault="00254DF0" w:rsidP="00020A12">
      <w:pPr>
        <w:pStyle w:val="20"/>
        <w:shd w:val="clear" w:color="auto" w:fill="auto"/>
        <w:spacing w:before="0" w:after="0" w:line="302" w:lineRule="exact"/>
        <w:ind w:left="1080"/>
        <w:rPr>
          <w:color w:val="000000"/>
          <w:lang w:eastAsia="ru-RU" w:bidi="ru-RU"/>
        </w:rPr>
      </w:pPr>
    </w:p>
    <w:p w14:paraId="5B05C168" w14:textId="77777777" w:rsidR="00E40CF0" w:rsidRDefault="00E40CF0" w:rsidP="00583E34">
      <w:pPr>
        <w:pStyle w:val="20"/>
        <w:shd w:val="clear" w:color="auto" w:fill="auto"/>
        <w:spacing w:before="0" w:after="0" w:line="302" w:lineRule="exact"/>
        <w:ind w:firstLine="360"/>
        <w:rPr>
          <w:szCs w:val="26"/>
        </w:rPr>
      </w:pPr>
    </w:p>
    <w:p w14:paraId="5D3ABE37" w14:textId="60348CAD" w:rsidR="002018AD" w:rsidRPr="00A9721F" w:rsidRDefault="00A9721F" w:rsidP="00583E34">
      <w:pPr>
        <w:pStyle w:val="20"/>
        <w:shd w:val="clear" w:color="auto" w:fill="auto"/>
        <w:spacing w:before="0" w:after="0" w:line="302" w:lineRule="exact"/>
        <w:ind w:firstLine="360"/>
        <w:rPr>
          <w:szCs w:val="26"/>
        </w:rPr>
      </w:pPr>
      <w:r>
        <w:rPr>
          <w:szCs w:val="26"/>
        </w:rPr>
        <w:t>П</w:t>
      </w:r>
      <w:r w:rsidR="006A5E39">
        <w:rPr>
          <w:szCs w:val="26"/>
        </w:rPr>
        <w:t>редседател</w:t>
      </w:r>
      <w:r>
        <w:rPr>
          <w:szCs w:val="26"/>
        </w:rPr>
        <w:t>ь</w:t>
      </w:r>
      <w:r w:rsidR="00496854">
        <w:rPr>
          <w:szCs w:val="26"/>
        </w:rPr>
        <w:t xml:space="preserve">                                     </w:t>
      </w:r>
      <w:r w:rsidR="005321EE">
        <w:rPr>
          <w:szCs w:val="26"/>
        </w:rPr>
        <w:t xml:space="preserve">                              </w:t>
      </w:r>
      <w:r w:rsidR="00E7146B">
        <w:rPr>
          <w:szCs w:val="26"/>
        </w:rPr>
        <w:t>С</w:t>
      </w:r>
      <w:r w:rsidR="005321EE">
        <w:rPr>
          <w:szCs w:val="26"/>
        </w:rPr>
        <w:t>.В.</w:t>
      </w:r>
      <w:r w:rsidR="006C55C8">
        <w:rPr>
          <w:szCs w:val="26"/>
        </w:rPr>
        <w:t xml:space="preserve"> </w:t>
      </w:r>
      <w:r w:rsidR="005321EE">
        <w:rPr>
          <w:szCs w:val="26"/>
        </w:rPr>
        <w:t>Богдановский</w:t>
      </w:r>
    </w:p>
    <w:sectPr w:rsidR="002018AD" w:rsidRPr="00A9721F" w:rsidSect="004A0A7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850" w:bottom="851" w:left="1701" w:header="708" w:footer="3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53D3AD" w14:textId="77777777" w:rsidR="00163EE4" w:rsidRDefault="00163EE4" w:rsidP="00946DAB">
      <w:pPr>
        <w:spacing w:after="0" w:line="240" w:lineRule="auto"/>
      </w:pPr>
      <w:r>
        <w:separator/>
      </w:r>
    </w:p>
  </w:endnote>
  <w:endnote w:type="continuationSeparator" w:id="0">
    <w:p w14:paraId="2F530077" w14:textId="77777777" w:rsidR="00163EE4" w:rsidRDefault="00163EE4" w:rsidP="00946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0AE58E" w14:textId="77777777" w:rsidR="0001058D" w:rsidRDefault="0001058D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B3074D" w14:textId="77777777" w:rsidR="00946DAB" w:rsidRDefault="00946DAB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1C6C39" w14:textId="77777777" w:rsidR="0001058D" w:rsidRDefault="0001058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F1A863" w14:textId="77777777" w:rsidR="00163EE4" w:rsidRDefault="00163EE4" w:rsidP="00946DAB">
      <w:pPr>
        <w:spacing w:after="0" w:line="240" w:lineRule="auto"/>
      </w:pPr>
      <w:r>
        <w:separator/>
      </w:r>
    </w:p>
  </w:footnote>
  <w:footnote w:type="continuationSeparator" w:id="0">
    <w:p w14:paraId="27CDB66E" w14:textId="77777777" w:rsidR="00163EE4" w:rsidRDefault="00163EE4" w:rsidP="00946D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1BB6D2" w14:textId="77777777" w:rsidR="0001058D" w:rsidRDefault="0001058D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39100F" w14:textId="77777777" w:rsidR="0001058D" w:rsidRDefault="0001058D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2DD21F" w14:textId="77777777" w:rsidR="0001058D" w:rsidRDefault="0001058D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387D9F"/>
    <w:multiLevelType w:val="hybridMultilevel"/>
    <w:tmpl w:val="9348AF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F5F80"/>
    <w:multiLevelType w:val="hybridMultilevel"/>
    <w:tmpl w:val="136A3A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097DB3"/>
    <w:multiLevelType w:val="hybridMultilevel"/>
    <w:tmpl w:val="45486000"/>
    <w:lvl w:ilvl="0" w:tplc="0419000F">
      <w:start w:val="1"/>
      <w:numFmt w:val="decimal"/>
      <w:lvlText w:val="%1."/>
      <w:lvlJc w:val="left"/>
      <w:pPr>
        <w:ind w:left="1460" w:hanging="360"/>
      </w:pPr>
    </w:lvl>
    <w:lvl w:ilvl="1" w:tplc="04190019" w:tentative="1">
      <w:start w:val="1"/>
      <w:numFmt w:val="lowerLetter"/>
      <w:lvlText w:val="%2."/>
      <w:lvlJc w:val="left"/>
      <w:pPr>
        <w:ind w:left="2180" w:hanging="360"/>
      </w:pPr>
    </w:lvl>
    <w:lvl w:ilvl="2" w:tplc="0419001B" w:tentative="1">
      <w:start w:val="1"/>
      <w:numFmt w:val="lowerRoman"/>
      <w:lvlText w:val="%3."/>
      <w:lvlJc w:val="right"/>
      <w:pPr>
        <w:ind w:left="2900" w:hanging="180"/>
      </w:pPr>
    </w:lvl>
    <w:lvl w:ilvl="3" w:tplc="0419000F" w:tentative="1">
      <w:start w:val="1"/>
      <w:numFmt w:val="decimal"/>
      <w:lvlText w:val="%4."/>
      <w:lvlJc w:val="left"/>
      <w:pPr>
        <w:ind w:left="3620" w:hanging="360"/>
      </w:pPr>
    </w:lvl>
    <w:lvl w:ilvl="4" w:tplc="04190019" w:tentative="1">
      <w:start w:val="1"/>
      <w:numFmt w:val="lowerLetter"/>
      <w:lvlText w:val="%5."/>
      <w:lvlJc w:val="left"/>
      <w:pPr>
        <w:ind w:left="4340" w:hanging="360"/>
      </w:pPr>
    </w:lvl>
    <w:lvl w:ilvl="5" w:tplc="0419001B" w:tentative="1">
      <w:start w:val="1"/>
      <w:numFmt w:val="lowerRoman"/>
      <w:lvlText w:val="%6."/>
      <w:lvlJc w:val="right"/>
      <w:pPr>
        <w:ind w:left="5060" w:hanging="180"/>
      </w:pPr>
    </w:lvl>
    <w:lvl w:ilvl="6" w:tplc="0419000F" w:tentative="1">
      <w:start w:val="1"/>
      <w:numFmt w:val="decimal"/>
      <w:lvlText w:val="%7."/>
      <w:lvlJc w:val="left"/>
      <w:pPr>
        <w:ind w:left="5780" w:hanging="360"/>
      </w:pPr>
    </w:lvl>
    <w:lvl w:ilvl="7" w:tplc="04190019" w:tentative="1">
      <w:start w:val="1"/>
      <w:numFmt w:val="lowerLetter"/>
      <w:lvlText w:val="%8."/>
      <w:lvlJc w:val="left"/>
      <w:pPr>
        <w:ind w:left="6500" w:hanging="360"/>
      </w:pPr>
    </w:lvl>
    <w:lvl w:ilvl="8" w:tplc="041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3" w15:restartNumberingAfterBreak="0">
    <w:nsid w:val="33602CFC"/>
    <w:multiLevelType w:val="hybridMultilevel"/>
    <w:tmpl w:val="D91EFA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EA6A04"/>
    <w:multiLevelType w:val="hybridMultilevel"/>
    <w:tmpl w:val="392CD21E"/>
    <w:lvl w:ilvl="0" w:tplc="82FC7E74">
      <w:start w:val="1"/>
      <w:numFmt w:val="decimal"/>
      <w:lvlText w:val="%1."/>
      <w:lvlJc w:val="left"/>
      <w:pPr>
        <w:ind w:left="108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1872AB"/>
    <w:multiLevelType w:val="hybridMultilevel"/>
    <w:tmpl w:val="C0BA3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DD5211"/>
    <w:multiLevelType w:val="hybridMultilevel"/>
    <w:tmpl w:val="3D0AF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1B6B5E"/>
    <w:multiLevelType w:val="multilevel"/>
    <w:tmpl w:val="71B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341421"/>
    <w:multiLevelType w:val="hybridMultilevel"/>
    <w:tmpl w:val="B5808264"/>
    <w:lvl w:ilvl="0" w:tplc="78783244">
      <w:start w:val="1"/>
      <w:numFmt w:val="bullet"/>
      <w:lvlText w:val="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21B42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E217CDC"/>
    <w:multiLevelType w:val="hybridMultilevel"/>
    <w:tmpl w:val="A9B285CC"/>
    <w:lvl w:ilvl="0" w:tplc="0419000F">
      <w:start w:val="1"/>
      <w:numFmt w:val="decimal"/>
      <w:lvlText w:val="%1."/>
      <w:lvlJc w:val="left"/>
      <w:pPr>
        <w:ind w:left="1065" w:hanging="360"/>
      </w:p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7"/>
  </w:num>
  <w:num w:numId="2">
    <w:abstractNumId w:val="9"/>
  </w:num>
  <w:num w:numId="3">
    <w:abstractNumId w:val="2"/>
  </w:num>
  <w:num w:numId="4">
    <w:abstractNumId w:val="10"/>
  </w:num>
  <w:num w:numId="5">
    <w:abstractNumId w:val="5"/>
  </w:num>
  <w:num w:numId="6">
    <w:abstractNumId w:val="3"/>
  </w:num>
  <w:num w:numId="7">
    <w:abstractNumId w:val="6"/>
  </w:num>
  <w:num w:numId="8">
    <w:abstractNumId w:val="1"/>
  </w:num>
  <w:num w:numId="9">
    <w:abstractNumId w:val="8"/>
  </w:num>
  <w:num w:numId="10">
    <w:abstractNumId w:val="4"/>
  </w:num>
  <w:num w:numId="11">
    <w:abstractNumId w:val="0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424"/>
    <w:rsid w:val="00007866"/>
    <w:rsid w:val="0001058D"/>
    <w:rsid w:val="00012BA3"/>
    <w:rsid w:val="00017A46"/>
    <w:rsid w:val="00020A12"/>
    <w:rsid w:val="00051338"/>
    <w:rsid w:val="00052861"/>
    <w:rsid w:val="0005526C"/>
    <w:rsid w:val="00056C15"/>
    <w:rsid w:val="0005717A"/>
    <w:rsid w:val="00061FCF"/>
    <w:rsid w:val="000630CD"/>
    <w:rsid w:val="00070AEC"/>
    <w:rsid w:val="00072532"/>
    <w:rsid w:val="00072A5A"/>
    <w:rsid w:val="0007305F"/>
    <w:rsid w:val="00075330"/>
    <w:rsid w:val="000922CC"/>
    <w:rsid w:val="000A172F"/>
    <w:rsid w:val="000A4014"/>
    <w:rsid w:val="000A4E31"/>
    <w:rsid w:val="000B0D5A"/>
    <w:rsid w:val="000B2D96"/>
    <w:rsid w:val="000B3C7E"/>
    <w:rsid w:val="000C78B0"/>
    <w:rsid w:val="000E0FCA"/>
    <w:rsid w:val="000E3450"/>
    <w:rsid w:val="000F5C48"/>
    <w:rsid w:val="00103654"/>
    <w:rsid w:val="00107B8C"/>
    <w:rsid w:val="00111F57"/>
    <w:rsid w:val="00113F92"/>
    <w:rsid w:val="00114B51"/>
    <w:rsid w:val="0012296F"/>
    <w:rsid w:val="00132AA0"/>
    <w:rsid w:val="001406B7"/>
    <w:rsid w:val="00145424"/>
    <w:rsid w:val="0015371E"/>
    <w:rsid w:val="00163EE4"/>
    <w:rsid w:val="001661E1"/>
    <w:rsid w:val="001818FA"/>
    <w:rsid w:val="001C508E"/>
    <w:rsid w:val="001D4130"/>
    <w:rsid w:val="001D5473"/>
    <w:rsid w:val="001E6645"/>
    <w:rsid w:val="001F3C10"/>
    <w:rsid w:val="002018AD"/>
    <w:rsid w:val="00207333"/>
    <w:rsid w:val="00210233"/>
    <w:rsid w:val="00210636"/>
    <w:rsid w:val="00225CA4"/>
    <w:rsid w:val="002300D5"/>
    <w:rsid w:val="002320E4"/>
    <w:rsid w:val="002352AC"/>
    <w:rsid w:val="00254DF0"/>
    <w:rsid w:val="00256A7A"/>
    <w:rsid w:val="002643CA"/>
    <w:rsid w:val="0027491E"/>
    <w:rsid w:val="00277A8E"/>
    <w:rsid w:val="0028327C"/>
    <w:rsid w:val="002867EC"/>
    <w:rsid w:val="0029069D"/>
    <w:rsid w:val="00290C67"/>
    <w:rsid w:val="0029212E"/>
    <w:rsid w:val="002978BB"/>
    <w:rsid w:val="002A7B0A"/>
    <w:rsid w:val="002B264C"/>
    <w:rsid w:val="002C2FFA"/>
    <w:rsid w:val="002C50DD"/>
    <w:rsid w:val="002D0596"/>
    <w:rsid w:val="002D702B"/>
    <w:rsid w:val="002E2E12"/>
    <w:rsid w:val="002E3D7D"/>
    <w:rsid w:val="002E63A4"/>
    <w:rsid w:val="002F001E"/>
    <w:rsid w:val="002F1582"/>
    <w:rsid w:val="003407A6"/>
    <w:rsid w:val="00345A1B"/>
    <w:rsid w:val="00347E95"/>
    <w:rsid w:val="00350027"/>
    <w:rsid w:val="0035393D"/>
    <w:rsid w:val="003712B3"/>
    <w:rsid w:val="00397F87"/>
    <w:rsid w:val="003A1D87"/>
    <w:rsid w:val="003A39AE"/>
    <w:rsid w:val="003B7BEC"/>
    <w:rsid w:val="003C5C8E"/>
    <w:rsid w:val="003C6543"/>
    <w:rsid w:val="003D4021"/>
    <w:rsid w:val="003E0764"/>
    <w:rsid w:val="003F02E3"/>
    <w:rsid w:val="003F6FDF"/>
    <w:rsid w:val="00403F04"/>
    <w:rsid w:val="0042175C"/>
    <w:rsid w:val="004305A3"/>
    <w:rsid w:val="004314B2"/>
    <w:rsid w:val="0043350F"/>
    <w:rsid w:val="00436951"/>
    <w:rsid w:val="0046170F"/>
    <w:rsid w:val="004679AF"/>
    <w:rsid w:val="00476DD5"/>
    <w:rsid w:val="00484952"/>
    <w:rsid w:val="00492D52"/>
    <w:rsid w:val="00493157"/>
    <w:rsid w:val="00494B79"/>
    <w:rsid w:val="00496854"/>
    <w:rsid w:val="004A0A74"/>
    <w:rsid w:val="004A3019"/>
    <w:rsid w:val="004A35D3"/>
    <w:rsid w:val="004B579F"/>
    <w:rsid w:val="004C46F2"/>
    <w:rsid w:val="004E3F39"/>
    <w:rsid w:val="004E5DE0"/>
    <w:rsid w:val="004F1692"/>
    <w:rsid w:val="004F432D"/>
    <w:rsid w:val="00500A26"/>
    <w:rsid w:val="0050353F"/>
    <w:rsid w:val="0051592D"/>
    <w:rsid w:val="00520098"/>
    <w:rsid w:val="00526002"/>
    <w:rsid w:val="005321EE"/>
    <w:rsid w:val="00533CB5"/>
    <w:rsid w:val="00540763"/>
    <w:rsid w:val="005620C1"/>
    <w:rsid w:val="00576B45"/>
    <w:rsid w:val="00583046"/>
    <w:rsid w:val="00583E34"/>
    <w:rsid w:val="005B2ABD"/>
    <w:rsid w:val="005B3364"/>
    <w:rsid w:val="005B7F3C"/>
    <w:rsid w:val="005C0879"/>
    <w:rsid w:val="005C3FCB"/>
    <w:rsid w:val="005C46B0"/>
    <w:rsid w:val="005C5C78"/>
    <w:rsid w:val="005E07A6"/>
    <w:rsid w:val="005E34B0"/>
    <w:rsid w:val="005E715B"/>
    <w:rsid w:val="005E72AD"/>
    <w:rsid w:val="005F344C"/>
    <w:rsid w:val="006011DF"/>
    <w:rsid w:val="00627E36"/>
    <w:rsid w:val="00632B8F"/>
    <w:rsid w:val="00640AEF"/>
    <w:rsid w:val="006638A1"/>
    <w:rsid w:val="00674288"/>
    <w:rsid w:val="00682637"/>
    <w:rsid w:val="006866CC"/>
    <w:rsid w:val="00686FA0"/>
    <w:rsid w:val="00693E02"/>
    <w:rsid w:val="006A10FB"/>
    <w:rsid w:val="006A5E39"/>
    <w:rsid w:val="006B0BF0"/>
    <w:rsid w:val="006B62FC"/>
    <w:rsid w:val="006C55C8"/>
    <w:rsid w:val="006C55F5"/>
    <w:rsid w:val="006D3E5C"/>
    <w:rsid w:val="006D532B"/>
    <w:rsid w:val="006E1526"/>
    <w:rsid w:val="006E7AE0"/>
    <w:rsid w:val="006F1E24"/>
    <w:rsid w:val="006F46C7"/>
    <w:rsid w:val="00713DFC"/>
    <w:rsid w:val="00715C22"/>
    <w:rsid w:val="00716A83"/>
    <w:rsid w:val="00724487"/>
    <w:rsid w:val="0073570D"/>
    <w:rsid w:val="00755215"/>
    <w:rsid w:val="007604CA"/>
    <w:rsid w:val="00781781"/>
    <w:rsid w:val="007A0415"/>
    <w:rsid w:val="007B4DD0"/>
    <w:rsid w:val="007B69B6"/>
    <w:rsid w:val="007D6C12"/>
    <w:rsid w:val="007D716F"/>
    <w:rsid w:val="007E7DA1"/>
    <w:rsid w:val="008052B8"/>
    <w:rsid w:val="00817EAD"/>
    <w:rsid w:val="00824D48"/>
    <w:rsid w:val="008277C4"/>
    <w:rsid w:val="00836158"/>
    <w:rsid w:val="008427F3"/>
    <w:rsid w:val="00842935"/>
    <w:rsid w:val="00842ADB"/>
    <w:rsid w:val="00844D3B"/>
    <w:rsid w:val="008615E0"/>
    <w:rsid w:val="00862D1D"/>
    <w:rsid w:val="00882139"/>
    <w:rsid w:val="00883444"/>
    <w:rsid w:val="008A3400"/>
    <w:rsid w:val="008A7894"/>
    <w:rsid w:val="008B5D89"/>
    <w:rsid w:val="008C407F"/>
    <w:rsid w:val="008C679F"/>
    <w:rsid w:val="008F0992"/>
    <w:rsid w:val="00900A0B"/>
    <w:rsid w:val="00901395"/>
    <w:rsid w:val="009100FD"/>
    <w:rsid w:val="00912881"/>
    <w:rsid w:val="009363E7"/>
    <w:rsid w:val="00946DAB"/>
    <w:rsid w:val="0094735D"/>
    <w:rsid w:val="009505CA"/>
    <w:rsid w:val="0096067B"/>
    <w:rsid w:val="009615F5"/>
    <w:rsid w:val="0097264C"/>
    <w:rsid w:val="00980C97"/>
    <w:rsid w:val="00986892"/>
    <w:rsid w:val="00986CC6"/>
    <w:rsid w:val="00986F0D"/>
    <w:rsid w:val="00995062"/>
    <w:rsid w:val="009C40A9"/>
    <w:rsid w:val="009C593D"/>
    <w:rsid w:val="009D42FC"/>
    <w:rsid w:val="009E374D"/>
    <w:rsid w:val="009E5ADD"/>
    <w:rsid w:val="009F103E"/>
    <w:rsid w:val="009F3E25"/>
    <w:rsid w:val="00A1088B"/>
    <w:rsid w:val="00A17527"/>
    <w:rsid w:val="00A21A7C"/>
    <w:rsid w:val="00A229A9"/>
    <w:rsid w:val="00A26782"/>
    <w:rsid w:val="00A37EC5"/>
    <w:rsid w:val="00A430F2"/>
    <w:rsid w:val="00A43FCF"/>
    <w:rsid w:val="00A45BB1"/>
    <w:rsid w:val="00A62BED"/>
    <w:rsid w:val="00A642EB"/>
    <w:rsid w:val="00A751A9"/>
    <w:rsid w:val="00A846ED"/>
    <w:rsid w:val="00A91C1F"/>
    <w:rsid w:val="00A95565"/>
    <w:rsid w:val="00A9721F"/>
    <w:rsid w:val="00AB0A16"/>
    <w:rsid w:val="00AB3553"/>
    <w:rsid w:val="00AB5635"/>
    <w:rsid w:val="00AB5A45"/>
    <w:rsid w:val="00AB6E2F"/>
    <w:rsid w:val="00AC06BC"/>
    <w:rsid w:val="00AC263B"/>
    <w:rsid w:val="00AC3B44"/>
    <w:rsid w:val="00AD67D9"/>
    <w:rsid w:val="00AD7218"/>
    <w:rsid w:val="00AE0B38"/>
    <w:rsid w:val="00AE7545"/>
    <w:rsid w:val="00AF0F20"/>
    <w:rsid w:val="00B06C09"/>
    <w:rsid w:val="00B215D2"/>
    <w:rsid w:val="00B227C0"/>
    <w:rsid w:val="00B27E13"/>
    <w:rsid w:val="00B3522E"/>
    <w:rsid w:val="00B45164"/>
    <w:rsid w:val="00B5367C"/>
    <w:rsid w:val="00B658C3"/>
    <w:rsid w:val="00B67541"/>
    <w:rsid w:val="00B6796D"/>
    <w:rsid w:val="00B72135"/>
    <w:rsid w:val="00B77872"/>
    <w:rsid w:val="00B952B9"/>
    <w:rsid w:val="00B962BF"/>
    <w:rsid w:val="00BA5C7C"/>
    <w:rsid w:val="00BB111A"/>
    <w:rsid w:val="00BC26D1"/>
    <w:rsid w:val="00BC4BFE"/>
    <w:rsid w:val="00BD5255"/>
    <w:rsid w:val="00BF2352"/>
    <w:rsid w:val="00BF2C30"/>
    <w:rsid w:val="00C01540"/>
    <w:rsid w:val="00C06414"/>
    <w:rsid w:val="00C11073"/>
    <w:rsid w:val="00C11B16"/>
    <w:rsid w:val="00C14518"/>
    <w:rsid w:val="00C155E1"/>
    <w:rsid w:val="00C1595B"/>
    <w:rsid w:val="00C1669E"/>
    <w:rsid w:val="00C24262"/>
    <w:rsid w:val="00C24F1D"/>
    <w:rsid w:val="00C260C1"/>
    <w:rsid w:val="00C3400B"/>
    <w:rsid w:val="00C37FAA"/>
    <w:rsid w:val="00C516FD"/>
    <w:rsid w:val="00C53079"/>
    <w:rsid w:val="00C75EF1"/>
    <w:rsid w:val="00C76933"/>
    <w:rsid w:val="00C80825"/>
    <w:rsid w:val="00C82B37"/>
    <w:rsid w:val="00C8467A"/>
    <w:rsid w:val="00C90A31"/>
    <w:rsid w:val="00C9520F"/>
    <w:rsid w:val="00C95CD0"/>
    <w:rsid w:val="00CA2073"/>
    <w:rsid w:val="00CB3FE1"/>
    <w:rsid w:val="00CB63F4"/>
    <w:rsid w:val="00CD57AB"/>
    <w:rsid w:val="00CD72F3"/>
    <w:rsid w:val="00CF5B82"/>
    <w:rsid w:val="00CF7D47"/>
    <w:rsid w:val="00D01CED"/>
    <w:rsid w:val="00D13470"/>
    <w:rsid w:val="00D1693E"/>
    <w:rsid w:val="00D1755E"/>
    <w:rsid w:val="00D35E33"/>
    <w:rsid w:val="00D45788"/>
    <w:rsid w:val="00D4775B"/>
    <w:rsid w:val="00D53277"/>
    <w:rsid w:val="00D55394"/>
    <w:rsid w:val="00D630FB"/>
    <w:rsid w:val="00D853E6"/>
    <w:rsid w:val="00D9231B"/>
    <w:rsid w:val="00D93388"/>
    <w:rsid w:val="00D967BA"/>
    <w:rsid w:val="00DA1099"/>
    <w:rsid w:val="00DA376D"/>
    <w:rsid w:val="00DB47F5"/>
    <w:rsid w:val="00DC3132"/>
    <w:rsid w:val="00DD5AFB"/>
    <w:rsid w:val="00DD5F1D"/>
    <w:rsid w:val="00DE5FAA"/>
    <w:rsid w:val="00DE7B31"/>
    <w:rsid w:val="00DF2B7A"/>
    <w:rsid w:val="00DF5EF8"/>
    <w:rsid w:val="00E01589"/>
    <w:rsid w:val="00E02867"/>
    <w:rsid w:val="00E05DF1"/>
    <w:rsid w:val="00E23B16"/>
    <w:rsid w:val="00E40CF0"/>
    <w:rsid w:val="00E506F8"/>
    <w:rsid w:val="00E5444F"/>
    <w:rsid w:val="00E55108"/>
    <w:rsid w:val="00E6358C"/>
    <w:rsid w:val="00E7146B"/>
    <w:rsid w:val="00E81DE0"/>
    <w:rsid w:val="00E84759"/>
    <w:rsid w:val="00E8773A"/>
    <w:rsid w:val="00E93710"/>
    <w:rsid w:val="00EA0715"/>
    <w:rsid w:val="00EA3D60"/>
    <w:rsid w:val="00EB6DA0"/>
    <w:rsid w:val="00ED47F4"/>
    <w:rsid w:val="00EE2C37"/>
    <w:rsid w:val="00EE3DCC"/>
    <w:rsid w:val="00EE4CD8"/>
    <w:rsid w:val="00EF54F5"/>
    <w:rsid w:val="00F0244D"/>
    <w:rsid w:val="00F06836"/>
    <w:rsid w:val="00F07995"/>
    <w:rsid w:val="00F14DDF"/>
    <w:rsid w:val="00F17C98"/>
    <w:rsid w:val="00F25019"/>
    <w:rsid w:val="00F32B13"/>
    <w:rsid w:val="00F340CE"/>
    <w:rsid w:val="00F370B5"/>
    <w:rsid w:val="00F43843"/>
    <w:rsid w:val="00F500AC"/>
    <w:rsid w:val="00F568F5"/>
    <w:rsid w:val="00F655F6"/>
    <w:rsid w:val="00F75520"/>
    <w:rsid w:val="00F821BD"/>
    <w:rsid w:val="00F87CAB"/>
    <w:rsid w:val="00F90F2C"/>
    <w:rsid w:val="00FA10CA"/>
    <w:rsid w:val="00FA5AFE"/>
    <w:rsid w:val="00FB5452"/>
    <w:rsid w:val="00FB67E4"/>
    <w:rsid w:val="00FB68E3"/>
    <w:rsid w:val="00FD0491"/>
    <w:rsid w:val="00FD52B0"/>
    <w:rsid w:val="00FD6140"/>
    <w:rsid w:val="00FD71C1"/>
    <w:rsid w:val="00FE146B"/>
    <w:rsid w:val="00FF08A6"/>
    <w:rsid w:val="00FF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C00FCE"/>
  <w15:chartTrackingRefBased/>
  <w15:docId w15:val="{F42F559D-41CE-4A53-8C13-84A85E8C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72F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1B16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A37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A376D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59"/>
    <w:rsid w:val="00290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94735D"/>
    <w:rPr>
      <w:color w:val="0563C1" w:themeColor="hyperlink"/>
      <w:u w:val="single"/>
    </w:rPr>
  </w:style>
  <w:style w:type="character" w:customStyle="1" w:styleId="2">
    <w:name w:val="Основной текст (2)_"/>
    <w:basedOn w:val="a0"/>
    <w:link w:val="20"/>
    <w:rsid w:val="00946DA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946DAB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szCs w:val="28"/>
    </w:rPr>
  </w:style>
  <w:style w:type="paragraph" w:styleId="a8">
    <w:name w:val="List Paragraph"/>
    <w:basedOn w:val="a"/>
    <w:uiPriority w:val="34"/>
    <w:qFormat/>
    <w:rsid w:val="00946DAB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46DAB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46DAB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0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8;&#1072;&#1075;&#1072;&#1085;&#1072;&#1081;%202015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Таганай 2015</Template>
  <TotalTime>16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Соцтакси Диспетчер</cp:lastModifiedBy>
  <cp:revision>5</cp:revision>
  <cp:lastPrinted>2024-05-30T10:11:00Z</cp:lastPrinted>
  <dcterms:created xsi:type="dcterms:W3CDTF">2024-09-30T15:52:00Z</dcterms:created>
  <dcterms:modified xsi:type="dcterms:W3CDTF">2024-10-31T10:50:00Z</dcterms:modified>
</cp:coreProperties>
</file>