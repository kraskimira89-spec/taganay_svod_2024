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г.Ноябрьск, ул.Рабочая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Остановка автобуса 2, 2а, 3, 7 «ул.Муравленко»,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"/>
        <w:gridCol w:w="496"/>
        <w:gridCol w:w="479"/>
        <w:gridCol w:w="496"/>
        <w:gridCol w:w="222"/>
        <w:gridCol w:w="1187"/>
        <w:gridCol w:w="1031"/>
      </w:tblGrid>
      <w:tr w:rsidR="004477D3" w:rsidRPr="004477D3" w14:paraId="75034AB7" w14:textId="77777777" w:rsidTr="00623349">
        <w:tc>
          <w:tcPr>
            <w:tcW w:w="0" w:type="auto"/>
          </w:tcPr>
          <w:p w14:paraId="4244E880" w14:textId="77777777" w:rsidR="00CA3E45" w:rsidRPr="004477D3" w:rsidRDefault="00CA3E45" w:rsidP="00623349">
            <w:pPr>
              <w:pStyle w:val="a3"/>
              <w:rPr>
                <w:sz w:val="28"/>
                <w:szCs w:val="28"/>
              </w:rPr>
            </w:pPr>
            <w:r w:rsidRPr="004477D3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8984D6A" w14:textId="60C8A67D" w:rsidR="00CA3E45" w:rsidRPr="004477D3" w:rsidRDefault="00F15635" w:rsidP="00623349">
            <w:pPr>
              <w:pStyle w:val="a3"/>
              <w:rPr>
                <w:sz w:val="28"/>
                <w:szCs w:val="28"/>
              </w:rPr>
            </w:pPr>
            <w:r w:rsidRPr="004477D3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</w:tcPr>
          <w:p w14:paraId="35DED052" w14:textId="77777777" w:rsidR="00CA3E45" w:rsidRPr="004477D3" w:rsidRDefault="00CA3E45" w:rsidP="00623349">
            <w:pPr>
              <w:pStyle w:val="a3"/>
              <w:rPr>
                <w:sz w:val="28"/>
                <w:szCs w:val="28"/>
              </w:rPr>
            </w:pPr>
            <w:r w:rsidRPr="004477D3">
              <w:rPr>
                <w:sz w:val="28"/>
                <w:szCs w:val="28"/>
              </w:rPr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FEABA72" w14:textId="524B06B0" w:rsidR="00CA3E45" w:rsidRPr="004477D3" w:rsidRDefault="00F15635" w:rsidP="00623349">
            <w:pPr>
              <w:pStyle w:val="a3"/>
              <w:rPr>
                <w:sz w:val="28"/>
                <w:szCs w:val="28"/>
              </w:rPr>
            </w:pPr>
            <w:r w:rsidRPr="004477D3">
              <w:rPr>
                <w:sz w:val="28"/>
                <w:szCs w:val="28"/>
              </w:rPr>
              <w:t>29</w:t>
            </w:r>
          </w:p>
        </w:tc>
        <w:tc>
          <w:tcPr>
            <w:tcW w:w="0" w:type="auto"/>
          </w:tcPr>
          <w:p w14:paraId="2AFF8D65" w14:textId="77777777" w:rsidR="00CA3E45" w:rsidRPr="004477D3" w:rsidRDefault="00CA3E45" w:rsidP="00623349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8E01756" w14:textId="28A57FC8" w:rsidR="00CA3E45" w:rsidRPr="004477D3" w:rsidRDefault="00F15635" w:rsidP="00623349">
            <w:pPr>
              <w:pStyle w:val="a3"/>
              <w:rPr>
                <w:sz w:val="28"/>
                <w:szCs w:val="28"/>
              </w:rPr>
            </w:pPr>
            <w:r w:rsidRPr="004477D3">
              <w:rPr>
                <w:sz w:val="28"/>
                <w:szCs w:val="28"/>
              </w:rPr>
              <w:t>февраля</w:t>
            </w:r>
          </w:p>
        </w:tc>
        <w:tc>
          <w:tcPr>
            <w:tcW w:w="0" w:type="auto"/>
          </w:tcPr>
          <w:p w14:paraId="37EC0832" w14:textId="2EBBD8BE" w:rsidR="00CA3E45" w:rsidRPr="004477D3" w:rsidRDefault="0035628C" w:rsidP="00623349">
            <w:pPr>
              <w:pStyle w:val="a3"/>
              <w:rPr>
                <w:sz w:val="28"/>
                <w:szCs w:val="28"/>
              </w:rPr>
            </w:pPr>
            <w:r w:rsidRPr="004477D3">
              <w:rPr>
                <w:sz w:val="28"/>
                <w:szCs w:val="28"/>
              </w:rPr>
              <w:t>202</w:t>
            </w:r>
            <w:r w:rsidR="00F15635" w:rsidRPr="004477D3">
              <w:rPr>
                <w:sz w:val="28"/>
                <w:szCs w:val="28"/>
              </w:rPr>
              <w:t>4</w:t>
            </w:r>
            <w:r w:rsidR="00CA3E45" w:rsidRPr="004477D3">
              <w:rPr>
                <w:sz w:val="28"/>
                <w:szCs w:val="28"/>
              </w:rPr>
              <w:t xml:space="preserve"> г.</w:t>
            </w:r>
          </w:p>
        </w:tc>
      </w:tr>
    </w:tbl>
    <w:p w14:paraId="4AEFD342" w14:textId="7776AEFC" w:rsidR="00CA7EA5" w:rsidRDefault="0035628C" w:rsidP="00F15635">
      <w:pPr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           </w:t>
      </w:r>
    </w:p>
    <w:p w14:paraId="2A8A49AA" w14:textId="6B84D6DF" w:rsidR="004477D3" w:rsidRDefault="004477D3" w:rsidP="00F15635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РКООИ ЦИП «Таганай</w:t>
      </w:r>
    </w:p>
    <w:p w14:paraId="060415F8" w14:textId="314C880F" w:rsidR="004477D3" w:rsidRDefault="004477D3" w:rsidP="00F15635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Директору АНО «Ямал точка опоры»</w:t>
      </w:r>
    </w:p>
    <w:p w14:paraId="0FF9C8AC" w14:textId="2E4D9BE2" w:rsidR="00F15635" w:rsidRDefault="004477D3" w:rsidP="004477D3">
      <w:pPr>
        <w:ind w:firstLine="4820"/>
        <w:rPr>
          <w:b/>
          <w:bCs/>
        </w:rPr>
      </w:pPr>
      <w:r>
        <w:rPr>
          <w:b/>
          <w:bCs/>
        </w:rPr>
        <w:t xml:space="preserve">   </w:t>
      </w:r>
      <w:proofErr w:type="spellStart"/>
      <w:r w:rsidRPr="004477D3">
        <w:rPr>
          <w:b/>
          <w:bCs/>
        </w:rPr>
        <w:t>Гаммершмидт</w:t>
      </w:r>
      <w:proofErr w:type="spellEnd"/>
      <w:r w:rsidRPr="004477D3">
        <w:rPr>
          <w:b/>
          <w:bCs/>
        </w:rPr>
        <w:t xml:space="preserve"> Ирине Евгеньевне</w:t>
      </w:r>
    </w:p>
    <w:p w14:paraId="435E5F11" w14:textId="77777777" w:rsidR="004477D3" w:rsidRPr="00CA7EA5" w:rsidRDefault="004477D3" w:rsidP="004477D3">
      <w:pPr>
        <w:ind w:firstLine="4820"/>
        <w:rPr>
          <w:b/>
          <w:bCs/>
          <w:szCs w:val="28"/>
        </w:rPr>
      </w:pPr>
    </w:p>
    <w:p w14:paraId="2255CB63" w14:textId="77777777" w:rsidR="00D215EE" w:rsidRDefault="00D215EE" w:rsidP="00D215EE">
      <w:pPr>
        <w:pStyle w:val="20"/>
        <w:shd w:val="clear" w:color="auto" w:fill="auto"/>
        <w:spacing w:before="0" w:after="0" w:line="360" w:lineRule="auto"/>
        <w:ind w:firstLine="357"/>
        <w:jc w:val="center"/>
        <w:rPr>
          <w:szCs w:val="26"/>
        </w:rPr>
      </w:pPr>
    </w:p>
    <w:p w14:paraId="345BE799" w14:textId="4CFE502D" w:rsidR="004477D3" w:rsidRDefault="004477D3" w:rsidP="004477D3">
      <w:pPr>
        <w:ind w:firstLine="567"/>
        <w:jc w:val="both"/>
      </w:pPr>
      <w:r w:rsidRPr="004477D3">
        <w:t>Региональная корпоративная общественная организация Центр информационной поддержки «Таганай», в лице председателя Богдановского Сергея Викторовича г.</w:t>
      </w:r>
      <w:r>
        <w:t xml:space="preserve"> </w:t>
      </w:r>
      <w:r w:rsidR="0048227B">
        <w:t>Ноябрьск</w:t>
      </w:r>
      <w:r w:rsidRPr="004477D3">
        <w:t xml:space="preserve">, выражает поддержку в участии в конкурсе </w:t>
      </w:r>
      <w:r>
        <w:t>фонда президентских грантов АНО «Ямал точка опоры» в грантовом направлении «Поддержка семьи, материнства, отцовства и детства».</w:t>
      </w:r>
    </w:p>
    <w:p w14:paraId="3CA7A052" w14:textId="1D77762C" w:rsidR="0048227B" w:rsidRPr="000B5A90" w:rsidRDefault="004477D3" w:rsidP="0048227B">
      <w:pPr>
        <w:jc w:val="both"/>
      </w:pPr>
      <w:r>
        <w:tab/>
        <w:t xml:space="preserve">Мы считаем, что проект «Золотые ручки Ямала», направленный на формирование активной гражданской позиции актуален и востребован вследствие сегодняшней необходимости обозначения участниками проекта своей общественной позиции, поиска новых форм выражения патриотизма и волонтёрского движения, через поддержку и </w:t>
      </w:r>
      <w:r w:rsidRPr="000B5A90">
        <w:t xml:space="preserve">помощь </w:t>
      </w:r>
      <w:r w:rsidR="0048227B" w:rsidRPr="000B5A90">
        <w:t xml:space="preserve">бойцам, отцам – </w:t>
      </w:r>
      <w:proofErr w:type="spellStart"/>
      <w:r w:rsidR="0048227B" w:rsidRPr="000B5A90">
        <w:t>ямальцам</w:t>
      </w:r>
      <w:proofErr w:type="spellEnd"/>
      <w:r w:rsidR="0048227B" w:rsidRPr="000B5A90">
        <w:t xml:space="preserve"> находящимся в зоне СВО</w:t>
      </w:r>
      <w:r w:rsidR="000B5A90" w:rsidRPr="000B5A90">
        <w:t>. А также участие в совместной акции «Тепло Ямала»</w:t>
      </w:r>
      <w:r w:rsidR="000B5A90">
        <w:t>.</w:t>
      </w:r>
    </w:p>
    <w:p w14:paraId="13937F58" w14:textId="0756BC58" w:rsidR="004477D3" w:rsidRDefault="004477D3" w:rsidP="004477D3">
      <w:r>
        <w:tab/>
      </w:r>
      <w:r w:rsidRPr="004477D3">
        <w:t xml:space="preserve">РКООИ ЦИП «Таганай» </w:t>
      </w:r>
      <w:r>
        <w:t>желаем Вам успеха в реализации проекта!</w:t>
      </w:r>
    </w:p>
    <w:p w14:paraId="0CEBAE03" w14:textId="77777777" w:rsidR="005F4DC5" w:rsidRDefault="005F4DC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3551280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E41A4F6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8CCF0" w14:textId="6073CA1F" w:rsidR="00CA3E45" w:rsidRDefault="004477D3" w:rsidP="005F4DC5">
      <w:pPr>
        <w:pStyle w:val="20"/>
        <w:shd w:val="clear" w:color="auto" w:fill="auto"/>
        <w:spacing w:before="0" w:after="0" w:line="360" w:lineRule="auto"/>
        <w:ind w:firstLine="284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3E45">
        <w:rPr>
          <w:szCs w:val="26"/>
        </w:rPr>
        <w:t>Председатель РКООИ ЦИП «Таганай»</w:t>
      </w:r>
    </w:p>
    <w:p w14:paraId="7E223536" w14:textId="477F48DD" w:rsidR="00CA3E45" w:rsidRDefault="004477D3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7EA5"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sectPr w:rsidR="00CA3E45" w:rsidSect="00830AFC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4E13F" w14:textId="77777777" w:rsidR="00830AFC" w:rsidRDefault="00830AFC" w:rsidP="00946DAB">
      <w:pPr>
        <w:spacing w:after="0" w:line="240" w:lineRule="auto"/>
      </w:pPr>
      <w:r>
        <w:separator/>
      </w:r>
    </w:p>
  </w:endnote>
  <w:endnote w:type="continuationSeparator" w:id="0">
    <w:p w14:paraId="705AB152" w14:textId="77777777" w:rsidR="00830AFC" w:rsidRDefault="00830AFC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97D4A" w14:textId="77777777" w:rsidR="00830AFC" w:rsidRDefault="00830AFC" w:rsidP="00946DAB">
      <w:pPr>
        <w:spacing w:after="0" w:line="240" w:lineRule="auto"/>
      </w:pPr>
      <w:r>
        <w:separator/>
      </w:r>
    </w:p>
  </w:footnote>
  <w:footnote w:type="continuationSeparator" w:id="0">
    <w:p w14:paraId="1A290936" w14:textId="77777777" w:rsidR="00830AFC" w:rsidRDefault="00830AFC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212E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C6543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F1692"/>
    <w:rsid w:val="004F432D"/>
    <w:rsid w:val="0050353F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F4DC5"/>
    <w:rsid w:val="00603199"/>
    <w:rsid w:val="00673DA7"/>
    <w:rsid w:val="00682637"/>
    <w:rsid w:val="00693E02"/>
    <w:rsid w:val="006A5E39"/>
    <w:rsid w:val="006B62FC"/>
    <w:rsid w:val="006C55F5"/>
    <w:rsid w:val="006F6B25"/>
    <w:rsid w:val="00716A83"/>
    <w:rsid w:val="00724487"/>
    <w:rsid w:val="0073079B"/>
    <w:rsid w:val="007357AC"/>
    <w:rsid w:val="00740ECC"/>
    <w:rsid w:val="00744766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B227C0"/>
    <w:rsid w:val="00B27E13"/>
    <w:rsid w:val="00B63B8E"/>
    <w:rsid w:val="00B6486F"/>
    <w:rsid w:val="00B67541"/>
    <w:rsid w:val="00B72135"/>
    <w:rsid w:val="00B77872"/>
    <w:rsid w:val="00B9112D"/>
    <w:rsid w:val="00B952B9"/>
    <w:rsid w:val="00B962BF"/>
    <w:rsid w:val="00BC4BFE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47F5"/>
    <w:rsid w:val="00DC2A47"/>
    <w:rsid w:val="00DD5F1D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78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4</cp:revision>
  <cp:lastPrinted>2024-02-29T09:48:00Z</cp:lastPrinted>
  <dcterms:created xsi:type="dcterms:W3CDTF">2024-02-29T07:00:00Z</dcterms:created>
  <dcterms:modified xsi:type="dcterms:W3CDTF">2024-02-29T09:48:00Z</dcterms:modified>
</cp:coreProperties>
</file>