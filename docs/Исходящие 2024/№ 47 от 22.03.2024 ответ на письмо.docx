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16A8E1" w14:textId="4683E0EA" w:rsidR="00CA3E45" w:rsidRPr="0064086A" w:rsidRDefault="00CA3E45" w:rsidP="00CA3E45">
      <w:pPr>
        <w:spacing w:after="0" w:line="240" w:lineRule="auto"/>
        <w:jc w:val="center"/>
        <w:rPr>
          <w:b/>
          <w:bCs/>
        </w:rPr>
      </w:pPr>
      <w:r w:rsidRPr="00053A55">
        <w:rPr>
          <w:rFonts w:eastAsia="Times New Roman"/>
          <w:noProof/>
          <w:color w:val="323E4F" w:themeColor="text2" w:themeShade="BF"/>
          <w:sz w:val="26"/>
          <w:szCs w:val="26"/>
          <w:lang w:eastAsia="ru-RU"/>
        </w:rPr>
        <w:drawing>
          <wp:anchor distT="0" distB="0" distL="114300" distR="114300" simplePos="0" relativeHeight="251659264" behindDoc="0" locked="0" layoutInCell="1" allowOverlap="1" wp14:anchorId="02763FE3" wp14:editId="7D70FB7D">
            <wp:simplePos x="0" y="0"/>
            <wp:positionH relativeFrom="margin">
              <wp:posOffset>335280</wp:posOffset>
            </wp:positionH>
            <wp:positionV relativeFrom="paragraph">
              <wp:posOffset>180975</wp:posOffset>
            </wp:positionV>
            <wp:extent cx="638209" cy="532330"/>
            <wp:effectExtent l="0" t="0" r="0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Таганай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09" cy="532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086A">
        <w:rPr>
          <w:b/>
          <w:bCs/>
        </w:rPr>
        <w:t>Региональная корпоративная общественная организация инвалидов</w:t>
      </w:r>
    </w:p>
    <w:p w14:paraId="7C599946" w14:textId="4604F04F" w:rsidR="00CA3E45" w:rsidRPr="0064086A" w:rsidRDefault="00CA3E45" w:rsidP="00CA3E45">
      <w:pPr>
        <w:spacing w:after="0" w:line="240" w:lineRule="auto"/>
        <w:ind w:firstLine="709"/>
        <w:jc w:val="center"/>
        <w:rPr>
          <w:b/>
          <w:bCs/>
        </w:rPr>
      </w:pPr>
      <w:r w:rsidRPr="0064086A">
        <w:rPr>
          <w:b/>
          <w:bCs/>
        </w:rPr>
        <w:t>Центр информационной поддержки «Таганай»</w:t>
      </w:r>
    </w:p>
    <w:p w14:paraId="145A14F5" w14:textId="77777777" w:rsidR="00CA3E45" w:rsidRPr="0064086A" w:rsidRDefault="00CA3E45" w:rsidP="00CA3E45">
      <w:pPr>
        <w:spacing w:after="0" w:line="240" w:lineRule="auto"/>
        <w:ind w:firstLine="709"/>
        <w:jc w:val="center"/>
        <w:rPr>
          <w:bCs/>
          <w:sz w:val="16"/>
        </w:rPr>
      </w:pPr>
      <w:r w:rsidRPr="0064086A">
        <w:rPr>
          <w:bCs/>
          <w:sz w:val="16"/>
        </w:rPr>
        <w:t>629804, Ямало-Ненецкий АО, г.Ноябрьск, ул.Рабочая д.109-Б кв. 4.</w:t>
      </w:r>
    </w:p>
    <w:p w14:paraId="5EE2BEAA" w14:textId="77777777" w:rsidR="00CA3E45" w:rsidRPr="0064086A" w:rsidRDefault="00CA3E45" w:rsidP="00CA3E45">
      <w:pPr>
        <w:spacing w:after="0" w:line="240" w:lineRule="auto"/>
        <w:ind w:firstLine="709"/>
        <w:jc w:val="center"/>
        <w:rPr>
          <w:bCs/>
          <w:sz w:val="16"/>
        </w:rPr>
      </w:pPr>
      <w:r w:rsidRPr="0064086A">
        <w:rPr>
          <w:bCs/>
          <w:sz w:val="16"/>
        </w:rPr>
        <w:t xml:space="preserve">Остановка автобуса 2, 2а, 3, 7 «ул.Муравленко», тел. 8-909-195-04-08 </w:t>
      </w:r>
    </w:p>
    <w:p w14:paraId="3BB95A6C" w14:textId="77777777" w:rsidR="00CA3E45" w:rsidRPr="0064086A" w:rsidRDefault="00CA3E45" w:rsidP="00CA3E45">
      <w:pPr>
        <w:pBdr>
          <w:bottom w:val="single" w:sz="12" w:space="1" w:color="auto"/>
        </w:pBdr>
        <w:spacing w:after="0" w:line="240" w:lineRule="auto"/>
        <w:ind w:firstLine="709"/>
        <w:jc w:val="center"/>
        <w:rPr>
          <w:bCs/>
          <w:sz w:val="16"/>
          <w:lang w:val="en-US"/>
        </w:rPr>
      </w:pPr>
      <w:r w:rsidRPr="0064086A">
        <w:rPr>
          <w:bCs/>
          <w:sz w:val="16"/>
        </w:rPr>
        <w:t>ИНН</w:t>
      </w:r>
      <w:r w:rsidRPr="0064086A">
        <w:rPr>
          <w:bCs/>
          <w:sz w:val="16"/>
          <w:lang w:val="en-US"/>
        </w:rPr>
        <w:t xml:space="preserve"> 8905998693 </w:t>
      </w:r>
      <w:r w:rsidRPr="0064086A">
        <w:rPr>
          <w:bCs/>
          <w:sz w:val="16"/>
        </w:rPr>
        <w:t>КПП</w:t>
      </w:r>
      <w:r w:rsidRPr="0064086A">
        <w:rPr>
          <w:bCs/>
          <w:sz w:val="16"/>
          <w:lang w:val="en-US"/>
        </w:rPr>
        <w:t xml:space="preserve"> 890501001 E-mail </w:t>
      </w:r>
      <w:hyperlink r:id="rId8" w:history="1">
        <w:r w:rsidRPr="0064086A">
          <w:rPr>
            <w:bCs/>
            <w:color w:val="0563C1" w:themeColor="hyperlink"/>
            <w:sz w:val="16"/>
            <w:u w:val="single"/>
            <w:lang w:val="en-US"/>
          </w:rPr>
          <w:t>taganai89@yandex.ru</w:t>
        </w:r>
      </w:hyperlink>
    </w:p>
    <w:p w14:paraId="5C6014DE" w14:textId="77777777" w:rsidR="00CA3E45" w:rsidRPr="00CA7EA5" w:rsidRDefault="00CA3E45" w:rsidP="00CA3E45">
      <w:pPr>
        <w:pStyle w:val="1"/>
        <w:shd w:val="clear" w:color="auto" w:fill="auto"/>
        <w:ind w:firstLine="0"/>
        <w:rPr>
          <w:sz w:val="18"/>
          <w:szCs w:val="18"/>
          <w:lang w:val="en-US"/>
        </w:rPr>
      </w:pPr>
    </w:p>
    <w:p w14:paraId="0EC36C66" w14:textId="56A13653" w:rsidR="004E2D88" w:rsidRDefault="004E2D88" w:rsidP="00F15635">
      <w:pPr>
        <w:rPr>
          <w:szCs w:val="28"/>
        </w:rPr>
      </w:pPr>
      <w:r>
        <w:rPr>
          <w:szCs w:val="28"/>
        </w:rPr>
        <w:t xml:space="preserve">Исх. </w:t>
      </w:r>
      <w:r w:rsidRPr="004E2D88">
        <w:rPr>
          <w:szCs w:val="28"/>
        </w:rPr>
        <w:t>№ 4</w:t>
      </w:r>
      <w:r w:rsidR="00291B30">
        <w:rPr>
          <w:szCs w:val="28"/>
        </w:rPr>
        <w:t>7</w:t>
      </w:r>
      <w:r w:rsidRPr="004E2D88">
        <w:rPr>
          <w:szCs w:val="28"/>
        </w:rPr>
        <w:t xml:space="preserve"> от </w:t>
      </w:r>
      <w:r w:rsidR="00291B30">
        <w:rPr>
          <w:szCs w:val="28"/>
        </w:rPr>
        <w:t>22</w:t>
      </w:r>
      <w:r w:rsidRPr="004E2D88">
        <w:rPr>
          <w:szCs w:val="28"/>
        </w:rPr>
        <w:t xml:space="preserve"> марта 2024 г.</w:t>
      </w:r>
      <w:r w:rsidR="0035628C" w:rsidRPr="004E2D88">
        <w:rPr>
          <w:szCs w:val="28"/>
        </w:rPr>
        <w:t xml:space="preserve"> </w:t>
      </w:r>
    </w:p>
    <w:p w14:paraId="4AEFD342" w14:textId="2F85AB78" w:rsidR="00CA7EA5" w:rsidRPr="004E2D88" w:rsidRDefault="004E2D88" w:rsidP="00F15635">
      <w:pPr>
        <w:rPr>
          <w:szCs w:val="28"/>
        </w:rPr>
      </w:pPr>
      <w:r>
        <w:rPr>
          <w:szCs w:val="28"/>
        </w:rPr>
        <w:t>На исх. № 89-178-1/1</w:t>
      </w:r>
      <w:r w:rsidR="00291B30">
        <w:rPr>
          <w:szCs w:val="28"/>
        </w:rPr>
        <w:t>13</w:t>
      </w:r>
      <w:r>
        <w:rPr>
          <w:szCs w:val="28"/>
        </w:rPr>
        <w:t>-0</w:t>
      </w:r>
      <w:r w:rsidR="00291B30">
        <w:rPr>
          <w:szCs w:val="28"/>
        </w:rPr>
        <w:t>3/136</w:t>
      </w:r>
      <w:r>
        <w:rPr>
          <w:szCs w:val="28"/>
        </w:rPr>
        <w:t xml:space="preserve"> от </w:t>
      </w:r>
      <w:r w:rsidR="00291B30">
        <w:rPr>
          <w:szCs w:val="28"/>
        </w:rPr>
        <w:t>22</w:t>
      </w:r>
      <w:r>
        <w:rPr>
          <w:szCs w:val="28"/>
        </w:rPr>
        <w:t>.03.2024 г.</w:t>
      </w:r>
      <w:r w:rsidR="0035628C" w:rsidRPr="004E2D88">
        <w:rPr>
          <w:szCs w:val="28"/>
        </w:rPr>
        <w:t xml:space="preserve">                                                                  </w:t>
      </w:r>
    </w:p>
    <w:p w14:paraId="0FE28AF5" w14:textId="77777777" w:rsidR="004E2D88" w:rsidRDefault="004E2D88" w:rsidP="00F15635">
      <w:pPr>
        <w:jc w:val="right"/>
        <w:rPr>
          <w:b/>
          <w:bCs/>
          <w:szCs w:val="28"/>
        </w:rPr>
      </w:pPr>
    </w:p>
    <w:p w14:paraId="2A8A49AA" w14:textId="00F982F8" w:rsidR="004477D3" w:rsidRDefault="004E2D88" w:rsidP="00F15635">
      <w:pPr>
        <w:jc w:val="right"/>
        <w:rPr>
          <w:b/>
          <w:bCs/>
          <w:szCs w:val="28"/>
        </w:rPr>
      </w:pPr>
      <w:r>
        <w:rPr>
          <w:b/>
          <w:bCs/>
          <w:szCs w:val="28"/>
        </w:rPr>
        <w:t>МО г. Ноябрьск</w:t>
      </w:r>
    </w:p>
    <w:p w14:paraId="1D1BA952" w14:textId="49F59AF0" w:rsidR="004E2D88" w:rsidRDefault="004E2D88" w:rsidP="00F15635">
      <w:pPr>
        <w:jc w:val="right"/>
        <w:rPr>
          <w:b/>
          <w:bCs/>
          <w:szCs w:val="28"/>
        </w:rPr>
      </w:pPr>
      <w:r>
        <w:rPr>
          <w:b/>
          <w:bCs/>
          <w:szCs w:val="28"/>
        </w:rPr>
        <w:t>Администрация г. Ноябрьска</w:t>
      </w:r>
    </w:p>
    <w:p w14:paraId="1B5AEC6F" w14:textId="240FD22C" w:rsidR="00291B30" w:rsidRDefault="00291B30" w:rsidP="00F15635">
      <w:pPr>
        <w:jc w:val="right"/>
        <w:rPr>
          <w:b/>
          <w:bCs/>
          <w:szCs w:val="28"/>
        </w:rPr>
      </w:pPr>
      <w:r>
        <w:rPr>
          <w:b/>
          <w:bCs/>
          <w:szCs w:val="28"/>
        </w:rPr>
        <w:t>Управление общей политики</w:t>
      </w:r>
    </w:p>
    <w:p w14:paraId="055B8493" w14:textId="77777777" w:rsidR="004E2D88" w:rsidRDefault="004E2D88" w:rsidP="004E2D88">
      <w:pPr>
        <w:rPr>
          <w:b/>
          <w:bCs/>
        </w:rPr>
      </w:pPr>
    </w:p>
    <w:p w14:paraId="435E5F11" w14:textId="3B5253CA" w:rsidR="004477D3" w:rsidRPr="00CA7EA5" w:rsidRDefault="004477D3" w:rsidP="004E2D88">
      <w:pPr>
        <w:ind w:firstLine="4820"/>
        <w:jc w:val="both"/>
        <w:rPr>
          <w:b/>
          <w:bCs/>
          <w:szCs w:val="28"/>
        </w:rPr>
      </w:pPr>
    </w:p>
    <w:p w14:paraId="469D8801" w14:textId="090ECB92" w:rsidR="00134C24" w:rsidRDefault="004E2D88" w:rsidP="00291B30">
      <w:pPr>
        <w:pStyle w:val="ae"/>
        <w:jc w:val="both"/>
      </w:pPr>
      <w:r>
        <w:tab/>
        <w:t xml:space="preserve">В ответ на ваше письмо </w:t>
      </w:r>
      <w:r w:rsidR="00291B30">
        <w:t>с целью формирования рейтинга муниципального образования по итогам реализации механизмов поддержки социально ориентированных некоммерческих организаций, направляем вам информацию по итогам 2023 года.</w:t>
      </w:r>
    </w:p>
    <w:p w14:paraId="0CEBAE03" w14:textId="77777777" w:rsidR="005F4DC5" w:rsidRDefault="005F4DC5" w:rsidP="00345829">
      <w:pPr>
        <w:pStyle w:val="a8"/>
        <w:spacing w:after="0" w:line="360" w:lineRule="auto"/>
        <w:ind w:left="0" w:firstLine="717"/>
        <w:jc w:val="both"/>
        <w:rPr>
          <w:szCs w:val="26"/>
        </w:rPr>
      </w:pPr>
    </w:p>
    <w:p w14:paraId="43551280" w14:textId="77777777" w:rsidR="00F15635" w:rsidRDefault="00F15635" w:rsidP="00345829">
      <w:pPr>
        <w:pStyle w:val="a8"/>
        <w:spacing w:after="0" w:line="360" w:lineRule="auto"/>
        <w:ind w:left="0" w:firstLine="717"/>
        <w:jc w:val="both"/>
        <w:rPr>
          <w:szCs w:val="26"/>
        </w:rPr>
      </w:pPr>
    </w:p>
    <w:p w14:paraId="4E41A4F6" w14:textId="77777777" w:rsidR="00F15635" w:rsidRDefault="00F15635" w:rsidP="00345829">
      <w:pPr>
        <w:pStyle w:val="a8"/>
        <w:spacing w:after="0" w:line="360" w:lineRule="auto"/>
        <w:ind w:left="0" w:firstLine="717"/>
        <w:jc w:val="both"/>
        <w:rPr>
          <w:szCs w:val="26"/>
        </w:rPr>
      </w:pPr>
    </w:p>
    <w:p w14:paraId="79B8CCF0" w14:textId="6073CA1F" w:rsidR="00CA3E45" w:rsidRDefault="004477D3" w:rsidP="005F4DC5">
      <w:pPr>
        <w:pStyle w:val="20"/>
        <w:shd w:val="clear" w:color="auto" w:fill="auto"/>
        <w:spacing w:before="0" w:after="0" w:line="360" w:lineRule="auto"/>
        <w:ind w:firstLine="284"/>
        <w:rPr>
          <w:szCs w:val="26"/>
        </w:rPr>
      </w:pPr>
      <w:r>
        <w:rPr>
          <w:szCs w:val="26"/>
        </w:rPr>
        <w:t xml:space="preserve">                                                                </w:t>
      </w:r>
      <w:r w:rsidR="00CA3E45">
        <w:rPr>
          <w:szCs w:val="26"/>
        </w:rPr>
        <w:t>Председатель РКООИ ЦИП «Таганай»</w:t>
      </w:r>
    </w:p>
    <w:p w14:paraId="7E223536" w14:textId="477F48DD" w:rsidR="00CA3E45" w:rsidRDefault="004477D3" w:rsidP="00020CF0">
      <w:pPr>
        <w:pStyle w:val="20"/>
        <w:shd w:val="clear" w:color="auto" w:fill="auto"/>
        <w:spacing w:before="0" w:after="0" w:line="360" w:lineRule="auto"/>
        <w:ind w:firstLine="357"/>
        <w:rPr>
          <w:szCs w:val="26"/>
        </w:rPr>
      </w:pPr>
      <w:r>
        <w:rPr>
          <w:szCs w:val="26"/>
        </w:rPr>
        <w:t xml:space="preserve">                                                                </w:t>
      </w:r>
      <w:r w:rsidR="00CA7EA5">
        <w:rPr>
          <w:szCs w:val="26"/>
        </w:rPr>
        <w:t xml:space="preserve">С.В. </w:t>
      </w:r>
      <w:r w:rsidR="00CA3E45">
        <w:rPr>
          <w:szCs w:val="26"/>
        </w:rPr>
        <w:t xml:space="preserve">Богдановский </w:t>
      </w:r>
    </w:p>
    <w:p w14:paraId="345B5006" w14:textId="77777777" w:rsidR="005000D7" w:rsidRDefault="005000D7" w:rsidP="00020CF0">
      <w:pPr>
        <w:pStyle w:val="20"/>
        <w:shd w:val="clear" w:color="auto" w:fill="auto"/>
        <w:spacing w:before="0" w:after="0" w:line="360" w:lineRule="auto"/>
        <w:ind w:firstLine="357"/>
        <w:rPr>
          <w:szCs w:val="26"/>
        </w:rPr>
      </w:pPr>
    </w:p>
    <w:p w14:paraId="2D069BBE" w14:textId="77777777" w:rsidR="005000D7" w:rsidRDefault="005000D7" w:rsidP="00020CF0">
      <w:pPr>
        <w:pStyle w:val="20"/>
        <w:shd w:val="clear" w:color="auto" w:fill="auto"/>
        <w:spacing w:before="0" w:after="0" w:line="360" w:lineRule="auto"/>
        <w:ind w:firstLine="357"/>
        <w:rPr>
          <w:szCs w:val="26"/>
        </w:rPr>
      </w:pPr>
    </w:p>
    <w:p w14:paraId="79CD9A88" w14:textId="77777777" w:rsidR="005000D7" w:rsidRDefault="005000D7" w:rsidP="00020CF0">
      <w:pPr>
        <w:pStyle w:val="20"/>
        <w:shd w:val="clear" w:color="auto" w:fill="auto"/>
        <w:spacing w:before="0" w:after="0" w:line="360" w:lineRule="auto"/>
        <w:ind w:firstLine="357"/>
        <w:rPr>
          <w:szCs w:val="26"/>
        </w:rPr>
      </w:pPr>
    </w:p>
    <w:p w14:paraId="3F570792" w14:textId="77777777" w:rsidR="005000D7" w:rsidRDefault="005000D7" w:rsidP="00020CF0">
      <w:pPr>
        <w:pStyle w:val="20"/>
        <w:shd w:val="clear" w:color="auto" w:fill="auto"/>
        <w:spacing w:before="0" w:after="0" w:line="360" w:lineRule="auto"/>
        <w:ind w:firstLine="357"/>
        <w:rPr>
          <w:szCs w:val="26"/>
        </w:rPr>
      </w:pPr>
    </w:p>
    <w:p w14:paraId="54E46385" w14:textId="77777777" w:rsidR="005000D7" w:rsidRDefault="005000D7" w:rsidP="00020CF0">
      <w:pPr>
        <w:pStyle w:val="20"/>
        <w:shd w:val="clear" w:color="auto" w:fill="auto"/>
        <w:spacing w:before="0" w:after="0" w:line="360" w:lineRule="auto"/>
        <w:ind w:firstLine="357"/>
        <w:rPr>
          <w:szCs w:val="26"/>
        </w:rPr>
      </w:pPr>
    </w:p>
    <w:p w14:paraId="74EED4E2" w14:textId="77777777" w:rsidR="005000D7" w:rsidRDefault="005000D7" w:rsidP="00020CF0">
      <w:pPr>
        <w:pStyle w:val="20"/>
        <w:shd w:val="clear" w:color="auto" w:fill="auto"/>
        <w:spacing w:before="0" w:after="0" w:line="360" w:lineRule="auto"/>
        <w:ind w:firstLine="357"/>
        <w:rPr>
          <w:szCs w:val="26"/>
        </w:rPr>
      </w:pPr>
    </w:p>
    <w:p w14:paraId="3A9224BF" w14:textId="77777777" w:rsidR="005000D7" w:rsidRDefault="005000D7" w:rsidP="00020CF0">
      <w:pPr>
        <w:pStyle w:val="20"/>
        <w:shd w:val="clear" w:color="auto" w:fill="auto"/>
        <w:spacing w:before="0" w:after="0" w:line="360" w:lineRule="auto"/>
        <w:ind w:firstLine="357"/>
        <w:rPr>
          <w:szCs w:val="26"/>
        </w:rPr>
      </w:pPr>
    </w:p>
    <w:p w14:paraId="5D6EE740" w14:textId="77777777" w:rsidR="005000D7" w:rsidRDefault="005000D7" w:rsidP="00020CF0">
      <w:pPr>
        <w:pStyle w:val="20"/>
        <w:shd w:val="clear" w:color="auto" w:fill="auto"/>
        <w:spacing w:before="0" w:after="0" w:line="360" w:lineRule="auto"/>
        <w:ind w:firstLine="357"/>
        <w:rPr>
          <w:szCs w:val="26"/>
        </w:rPr>
      </w:pPr>
    </w:p>
    <w:p w14:paraId="5FC36BAF" w14:textId="77777777" w:rsidR="005000D7" w:rsidRDefault="005000D7" w:rsidP="00020CF0">
      <w:pPr>
        <w:pStyle w:val="20"/>
        <w:shd w:val="clear" w:color="auto" w:fill="auto"/>
        <w:spacing w:before="0" w:after="0" w:line="360" w:lineRule="auto"/>
        <w:ind w:firstLine="357"/>
        <w:rPr>
          <w:szCs w:val="26"/>
        </w:rPr>
      </w:pPr>
    </w:p>
    <w:p w14:paraId="152C2008" w14:textId="77777777" w:rsidR="005000D7" w:rsidRDefault="005000D7" w:rsidP="00020CF0">
      <w:pPr>
        <w:pStyle w:val="20"/>
        <w:shd w:val="clear" w:color="auto" w:fill="auto"/>
        <w:spacing w:before="0" w:after="0" w:line="360" w:lineRule="auto"/>
        <w:ind w:firstLine="357"/>
        <w:rPr>
          <w:szCs w:val="26"/>
        </w:rPr>
      </w:pPr>
    </w:p>
    <w:p w14:paraId="16068772" w14:textId="77777777" w:rsidR="005000D7" w:rsidRDefault="005000D7" w:rsidP="00020CF0">
      <w:pPr>
        <w:pStyle w:val="20"/>
        <w:shd w:val="clear" w:color="auto" w:fill="auto"/>
        <w:spacing w:before="0" w:after="0" w:line="360" w:lineRule="auto"/>
        <w:ind w:firstLine="357"/>
        <w:rPr>
          <w:szCs w:val="26"/>
        </w:rPr>
      </w:pPr>
    </w:p>
    <w:p w14:paraId="35EBE9F8" w14:textId="77777777" w:rsidR="005000D7" w:rsidRDefault="005000D7" w:rsidP="00020CF0">
      <w:pPr>
        <w:pStyle w:val="20"/>
        <w:shd w:val="clear" w:color="auto" w:fill="auto"/>
        <w:spacing w:before="0" w:after="0" w:line="360" w:lineRule="auto"/>
        <w:ind w:firstLine="357"/>
        <w:rPr>
          <w:szCs w:val="26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1418"/>
        <w:gridCol w:w="1840"/>
        <w:gridCol w:w="3228"/>
      </w:tblGrid>
      <w:tr w:rsidR="005000D7" w14:paraId="7CBD84EC" w14:textId="77777777" w:rsidTr="00585FE2">
        <w:trPr>
          <w:jc w:val="center"/>
        </w:trPr>
        <w:tc>
          <w:tcPr>
            <w:tcW w:w="3652" w:type="dxa"/>
            <w:vAlign w:val="center"/>
          </w:tcPr>
          <w:p w14:paraId="53BDF763" w14:textId="77777777" w:rsidR="005000D7" w:rsidRDefault="005000D7" w:rsidP="00585FE2">
            <w:pPr>
              <w:jc w:val="center"/>
              <w:rPr>
                <w:rFonts w:ascii="Liberation Sans" w:hAnsi="Liberation Sans" w:cs="Liberation Sans"/>
                <w:bCs/>
                <w:sz w:val="22"/>
              </w:rPr>
            </w:pPr>
            <w:r>
              <w:rPr>
                <w:rFonts w:ascii="Liberation Sans" w:hAnsi="Liberation Sans" w:cs="Liberation Sans"/>
                <w:b/>
                <w:sz w:val="22"/>
              </w:rPr>
              <w:lastRenderedPageBreak/>
              <w:t>Наименование показателя</w:t>
            </w:r>
          </w:p>
        </w:tc>
        <w:tc>
          <w:tcPr>
            <w:tcW w:w="1418" w:type="dxa"/>
            <w:vAlign w:val="center"/>
          </w:tcPr>
          <w:p w14:paraId="39C87DC3" w14:textId="77777777" w:rsidR="005000D7" w:rsidRDefault="005000D7" w:rsidP="00585FE2">
            <w:pPr>
              <w:jc w:val="center"/>
              <w:rPr>
                <w:rFonts w:ascii="Liberation Sans" w:hAnsi="Liberation Sans" w:cs="Liberation Sans"/>
                <w:bCs/>
                <w:sz w:val="22"/>
              </w:rPr>
            </w:pPr>
            <w:r>
              <w:rPr>
                <w:rFonts w:ascii="Liberation Sans" w:hAnsi="Liberation Sans" w:cs="Liberation Sans"/>
                <w:b/>
                <w:sz w:val="22"/>
              </w:rPr>
              <w:t>Единица измерения</w:t>
            </w:r>
          </w:p>
        </w:tc>
        <w:tc>
          <w:tcPr>
            <w:tcW w:w="1840" w:type="dxa"/>
            <w:vAlign w:val="center"/>
          </w:tcPr>
          <w:p w14:paraId="5B8D71C9" w14:textId="77777777" w:rsidR="005000D7" w:rsidRDefault="005000D7" w:rsidP="00585FE2">
            <w:pPr>
              <w:jc w:val="center"/>
              <w:rPr>
                <w:rFonts w:ascii="Liberation Sans" w:hAnsi="Liberation Sans" w:cs="Liberation Sans"/>
                <w:bCs/>
                <w:sz w:val="22"/>
              </w:rPr>
            </w:pPr>
            <w:r>
              <w:rPr>
                <w:rFonts w:ascii="Liberation Sans" w:hAnsi="Liberation Sans" w:cs="Liberation Sans"/>
                <w:b/>
                <w:sz w:val="22"/>
              </w:rPr>
              <w:t>2023 год</w:t>
            </w:r>
          </w:p>
        </w:tc>
        <w:tc>
          <w:tcPr>
            <w:tcW w:w="3228" w:type="dxa"/>
            <w:vAlign w:val="center"/>
          </w:tcPr>
          <w:p w14:paraId="5C5324F4" w14:textId="77777777" w:rsidR="005000D7" w:rsidRDefault="005000D7" w:rsidP="00585FE2">
            <w:pPr>
              <w:jc w:val="center"/>
              <w:rPr>
                <w:rFonts w:ascii="Liberation Sans" w:hAnsi="Liberation Sans" w:cs="Liberation Sans"/>
                <w:bCs/>
                <w:sz w:val="22"/>
              </w:rPr>
            </w:pPr>
            <w:r>
              <w:rPr>
                <w:rFonts w:ascii="Liberation Sans" w:hAnsi="Liberation Sans" w:cs="Liberation Sans"/>
                <w:b/>
                <w:sz w:val="22"/>
              </w:rPr>
              <w:t>Примечание</w:t>
            </w:r>
          </w:p>
        </w:tc>
      </w:tr>
      <w:tr w:rsidR="005000D7" w14:paraId="40879331" w14:textId="77777777" w:rsidTr="00585FE2">
        <w:trPr>
          <w:trHeight w:val="433"/>
          <w:jc w:val="center"/>
        </w:trPr>
        <w:tc>
          <w:tcPr>
            <w:tcW w:w="3652" w:type="dxa"/>
            <w:vMerge w:val="restart"/>
            <w:vAlign w:val="center"/>
          </w:tcPr>
          <w:p w14:paraId="0DA13B3D" w14:textId="77777777" w:rsidR="005000D7" w:rsidRDefault="005000D7" w:rsidP="00585FE2">
            <w:pPr>
              <w:rPr>
                <w:rFonts w:ascii="Liberation Sans" w:hAnsi="Liberation Sans" w:cs="Liberation Sans"/>
                <w:sz w:val="22"/>
              </w:rPr>
            </w:pPr>
            <w:r>
              <w:rPr>
                <w:rFonts w:ascii="Liberation Sans" w:eastAsia="Arial" w:hAnsi="Liberation Sans" w:cs="Liberation Sans"/>
                <w:color w:val="000000"/>
                <w:sz w:val="22"/>
              </w:rPr>
              <w:t>Количество работников в негосударственных (немуниципальных) организациях социальной сферы</w:t>
            </w:r>
          </w:p>
        </w:tc>
        <w:tc>
          <w:tcPr>
            <w:tcW w:w="1418" w:type="dxa"/>
            <w:vMerge w:val="restart"/>
            <w:vAlign w:val="center"/>
          </w:tcPr>
          <w:p w14:paraId="7D6A3D0B" w14:textId="77777777" w:rsidR="005000D7" w:rsidRDefault="005000D7" w:rsidP="00585FE2">
            <w:pPr>
              <w:jc w:val="center"/>
              <w:rPr>
                <w:rFonts w:ascii="Liberation Sans" w:hAnsi="Liberation Sans" w:cs="Liberation Sans"/>
                <w:sz w:val="22"/>
              </w:rPr>
            </w:pPr>
            <w:r>
              <w:rPr>
                <w:rFonts w:ascii="Liberation Sans" w:eastAsia="Arial" w:hAnsi="Liberation Sans" w:cs="Liberation Sans"/>
                <w:color w:val="000000"/>
                <w:sz w:val="22"/>
              </w:rPr>
              <w:t>Человек</w:t>
            </w:r>
          </w:p>
        </w:tc>
        <w:tc>
          <w:tcPr>
            <w:tcW w:w="1840" w:type="dxa"/>
            <w:vMerge w:val="restart"/>
            <w:vAlign w:val="center"/>
          </w:tcPr>
          <w:p w14:paraId="6FB4BD70" w14:textId="77777777" w:rsidR="005000D7" w:rsidRDefault="005000D7" w:rsidP="00585FE2">
            <w:pPr>
              <w:jc w:val="center"/>
              <w:rPr>
                <w:rFonts w:ascii="Liberation Sans" w:hAnsi="Liberation Sans" w:cs="Liberation Sans"/>
                <w:b/>
                <w:sz w:val="22"/>
              </w:rPr>
            </w:pPr>
            <w:r>
              <w:rPr>
                <w:rFonts w:ascii="Liberation Sans" w:hAnsi="Liberation Sans" w:cs="Liberation Sans"/>
                <w:b/>
                <w:sz w:val="22"/>
              </w:rPr>
              <w:t>30 человек</w:t>
            </w:r>
          </w:p>
        </w:tc>
        <w:tc>
          <w:tcPr>
            <w:tcW w:w="3228" w:type="dxa"/>
            <w:vMerge w:val="restart"/>
            <w:vAlign w:val="center"/>
          </w:tcPr>
          <w:p w14:paraId="03D46801" w14:textId="77777777" w:rsidR="005000D7" w:rsidRPr="006F526C" w:rsidRDefault="005000D7" w:rsidP="00585FE2">
            <w:pPr>
              <w:jc w:val="center"/>
              <w:rPr>
                <w:rFonts w:ascii="Liberation Sans" w:hAnsi="Liberation Sans" w:cs="Liberation Sans"/>
                <w:i/>
                <w:iCs/>
                <w:sz w:val="22"/>
              </w:rPr>
            </w:pPr>
            <w:r>
              <w:rPr>
                <w:rFonts w:ascii="Liberation Sans" w:hAnsi="Liberation Sans" w:cs="Liberation Sans"/>
                <w:i/>
                <w:iCs/>
                <w:sz w:val="22"/>
              </w:rPr>
              <w:t xml:space="preserve">Председатель, главный бухгалтер, бухгалтер, руководитель соц. службы, диспетчер, водитель, социальный работник, программист, механик, курьер, слесарь по ремонту технологических установок, фотограф, администратор сайтов, администратор зала, </w:t>
            </w:r>
            <w:r>
              <w:rPr>
                <w:rFonts w:ascii="Liberation Sans" w:hAnsi="Liberation Sans" w:cs="Liberation Sans"/>
                <w:i/>
                <w:iCs/>
                <w:sz w:val="22"/>
                <w:lang w:val="en-US"/>
              </w:rPr>
              <w:t>SMM</w:t>
            </w:r>
            <w:r w:rsidRPr="006F526C">
              <w:rPr>
                <w:rFonts w:ascii="Liberation Sans" w:hAnsi="Liberation Sans" w:cs="Liberation Sans"/>
                <w:i/>
                <w:iCs/>
                <w:sz w:val="22"/>
              </w:rPr>
              <w:t xml:space="preserve"> </w:t>
            </w:r>
            <w:r>
              <w:rPr>
                <w:rFonts w:ascii="Liberation Sans" w:hAnsi="Liberation Sans" w:cs="Liberation Sans"/>
                <w:i/>
                <w:iCs/>
                <w:sz w:val="22"/>
              </w:rPr>
              <w:t>специалист, специалист по связям с общественностью, специалист, ответственный за организацию эксплуатации платформ подъемных для инвалидов</w:t>
            </w:r>
          </w:p>
          <w:p w14:paraId="06A69AA6" w14:textId="77777777" w:rsidR="005000D7" w:rsidRDefault="005000D7" w:rsidP="00585FE2">
            <w:pPr>
              <w:jc w:val="center"/>
              <w:rPr>
                <w:rFonts w:ascii="Liberation Sans" w:hAnsi="Liberation Sans" w:cs="Liberation Sans"/>
                <w:bCs/>
                <w:i/>
                <w:sz w:val="22"/>
              </w:rPr>
            </w:pPr>
            <w:r>
              <w:rPr>
                <w:rFonts w:ascii="Liberation Sans" w:hAnsi="Liberation Sans" w:cs="Liberation Sans"/>
                <w:bCs/>
                <w:i/>
                <w:sz w:val="22"/>
              </w:rPr>
              <w:t>ИНН организации: 8905998693</w:t>
            </w:r>
          </w:p>
        </w:tc>
      </w:tr>
      <w:tr w:rsidR="005000D7" w14:paraId="0631B42B" w14:textId="77777777" w:rsidTr="00585FE2">
        <w:trPr>
          <w:trHeight w:val="253"/>
          <w:jc w:val="center"/>
        </w:trPr>
        <w:tc>
          <w:tcPr>
            <w:tcW w:w="3652" w:type="dxa"/>
            <w:vAlign w:val="center"/>
          </w:tcPr>
          <w:p w14:paraId="2C26A42E" w14:textId="77777777" w:rsidR="005000D7" w:rsidRDefault="005000D7" w:rsidP="00585FE2">
            <w:pPr>
              <w:rPr>
                <w:rFonts w:ascii="Liberation Sans" w:hAnsi="Liberation Sans" w:cs="Liberation Sans"/>
                <w:sz w:val="22"/>
              </w:rPr>
            </w:pPr>
            <w:r>
              <w:rPr>
                <w:rFonts w:ascii="Liberation Sans" w:eastAsia="Arial" w:hAnsi="Liberation Sans" w:cs="Liberation Sans"/>
                <w:color w:val="000000"/>
                <w:sz w:val="22"/>
              </w:rPr>
              <w:t>Количество работников негосударственных (немуниципальных) организаций социальной сферы, принявших участие в образовательных мероприятиях, организованных органами местного самоуправления (учитываются семинары, тренинги, мастер-классы, обучающие курсы, курсы повышения квалификации, в том числе заочные и дистанционные)</w:t>
            </w:r>
          </w:p>
        </w:tc>
        <w:tc>
          <w:tcPr>
            <w:tcW w:w="1418" w:type="dxa"/>
            <w:vAlign w:val="center"/>
          </w:tcPr>
          <w:p w14:paraId="61754955" w14:textId="77777777" w:rsidR="005000D7" w:rsidRDefault="005000D7" w:rsidP="00585FE2">
            <w:pPr>
              <w:jc w:val="center"/>
              <w:rPr>
                <w:rFonts w:ascii="Liberation Sans" w:hAnsi="Liberation Sans" w:cs="Liberation Sans"/>
                <w:sz w:val="22"/>
              </w:rPr>
            </w:pPr>
            <w:r>
              <w:rPr>
                <w:rFonts w:ascii="Liberation Sans" w:eastAsia="Arial" w:hAnsi="Liberation Sans" w:cs="Liberation Sans"/>
                <w:color w:val="000000"/>
                <w:sz w:val="22"/>
              </w:rPr>
              <w:t>Человек</w:t>
            </w:r>
          </w:p>
        </w:tc>
        <w:tc>
          <w:tcPr>
            <w:tcW w:w="1840" w:type="dxa"/>
            <w:vAlign w:val="center"/>
          </w:tcPr>
          <w:p w14:paraId="6B8B2CCD" w14:textId="77777777" w:rsidR="005000D7" w:rsidRDefault="005000D7" w:rsidP="00585FE2">
            <w:pPr>
              <w:jc w:val="center"/>
              <w:rPr>
                <w:rFonts w:ascii="Liberation Sans" w:hAnsi="Liberation Sans" w:cs="Liberation Sans"/>
                <w:b/>
                <w:sz w:val="22"/>
              </w:rPr>
            </w:pPr>
            <w:r>
              <w:rPr>
                <w:rFonts w:ascii="Liberation Sans" w:hAnsi="Liberation Sans" w:cs="Liberation Sans"/>
                <w:b/>
                <w:sz w:val="22"/>
              </w:rPr>
              <w:t>6 человек</w:t>
            </w:r>
          </w:p>
        </w:tc>
        <w:tc>
          <w:tcPr>
            <w:tcW w:w="3228" w:type="dxa"/>
            <w:vAlign w:val="center"/>
          </w:tcPr>
          <w:p w14:paraId="55429607" w14:textId="77777777" w:rsidR="005000D7" w:rsidRDefault="005000D7" w:rsidP="00585FE2">
            <w:pPr>
              <w:jc w:val="center"/>
              <w:rPr>
                <w:rFonts w:ascii="Liberation Sans" w:hAnsi="Liberation Sans" w:cs="Liberation Sans"/>
                <w:i/>
                <w:iCs/>
                <w:sz w:val="22"/>
              </w:rPr>
            </w:pPr>
            <w:r>
              <w:rPr>
                <w:rFonts w:ascii="Liberation Sans" w:hAnsi="Liberation Sans" w:cs="Liberation Sans"/>
                <w:i/>
                <w:iCs/>
                <w:sz w:val="22"/>
              </w:rPr>
              <w:t>тренинги, обучающие курсы</w:t>
            </w:r>
          </w:p>
          <w:p w14:paraId="76827790" w14:textId="77777777" w:rsidR="005000D7" w:rsidRDefault="005000D7" w:rsidP="00585FE2">
            <w:pPr>
              <w:jc w:val="center"/>
              <w:rPr>
                <w:rFonts w:ascii="Liberation Sans" w:hAnsi="Liberation Sans" w:cs="Liberation Sans"/>
                <w:bCs/>
                <w:i/>
                <w:sz w:val="22"/>
              </w:rPr>
            </w:pPr>
          </w:p>
        </w:tc>
      </w:tr>
    </w:tbl>
    <w:p w14:paraId="3D5DD4EA" w14:textId="77777777" w:rsidR="005000D7" w:rsidRDefault="005000D7" w:rsidP="00020CF0">
      <w:pPr>
        <w:pStyle w:val="20"/>
        <w:shd w:val="clear" w:color="auto" w:fill="auto"/>
        <w:spacing w:before="0" w:after="0" w:line="360" w:lineRule="auto"/>
        <w:ind w:firstLine="357"/>
        <w:rPr>
          <w:szCs w:val="26"/>
        </w:rPr>
      </w:pPr>
    </w:p>
    <w:sectPr w:rsidR="005000D7" w:rsidSect="00DF5181">
      <w:footerReference w:type="default" r:id="rId9"/>
      <w:pgSz w:w="11906" w:h="16838"/>
      <w:pgMar w:top="709" w:right="850" w:bottom="568" w:left="1701" w:header="708" w:footer="3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D05D13" w14:textId="77777777" w:rsidR="00DF5181" w:rsidRDefault="00DF5181" w:rsidP="00946DAB">
      <w:pPr>
        <w:spacing w:after="0" w:line="240" w:lineRule="auto"/>
      </w:pPr>
      <w:r>
        <w:separator/>
      </w:r>
    </w:p>
  </w:endnote>
  <w:endnote w:type="continuationSeparator" w:id="0">
    <w:p w14:paraId="3C0F05BE" w14:textId="77777777" w:rsidR="00DF5181" w:rsidRDefault="00DF5181" w:rsidP="00946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71417027"/>
      <w:docPartObj>
        <w:docPartGallery w:val="Page Numbers (Bottom of Page)"/>
        <w:docPartUnique/>
      </w:docPartObj>
    </w:sdtPr>
    <w:sdtContent>
      <w:p w14:paraId="731BAC6F" w14:textId="31450329" w:rsidR="00946DAB" w:rsidRDefault="00946DAB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14A5F">
          <w:rPr>
            <w:noProof/>
          </w:rPr>
          <w:t>1</w:t>
        </w:r>
        <w:r>
          <w:fldChar w:fldCharType="end"/>
        </w:r>
      </w:p>
    </w:sdtContent>
  </w:sdt>
  <w:p w14:paraId="07B3074D" w14:textId="77777777" w:rsidR="00946DAB" w:rsidRDefault="00946DA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44A253" w14:textId="77777777" w:rsidR="00DF5181" w:rsidRDefault="00DF5181" w:rsidP="00946DAB">
      <w:pPr>
        <w:spacing w:after="0" w:line="240" w:lineRule="auto"/>
      </w:pPr>
      <w:r>
        <w:separator/>
      </w:r>
    </w:p>
  </w:footnote>
  <w:footnote w:type="continuationSeparator" w:id="0">
    <w:p w14:paraId="01E9D927" w14:textId="77777777" w:rsidR="00DF5181" w:rsidRDefault="00DF5181" w:rsidP="00946D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9F5F80"/>
    <w:multiLevelType w:val="hybridMultilevel"/>
    <w:tmpl w:val="136A3A8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5097DB3"/>
    <w:multiLevelType w:val="hybridMultilevel"/>
    <w:tmpl w:val="45486000"/>
    <w:lvl w:ilvl="0" w:tplc="0419000F">
      <w:start w:val="1"/>
      <w:numFmt w:val="decimal"/>
      <w:lvlText w:val="%1."/>
      <w:lvlJc w:val="left"/>
      <w:pPr>
        <w:ind w:left="1460" w:hanging="360"/>
      </w:pPr>
    </w:lvl>
    <w:lvl w:ilvl="1" w:tplc="04190019" w:tentative="1">
      <w:start w:val="1"/>
      <w:numFmt w:val="lowerLetter"/>
      <w:lvlText w:val="%2."/>
      <w:lvlJc w:val="left"/>
      <w:pPr>
        <w:ind w:left="2180" w:hanging="360"/>
      </w:pPr>
    </w:lvl>
    <w:lvl w:ilvl="2" w:tplc="0419001B" w:tentative="1">
      <w:start w:val="1"/>
      <w:numFmt w:val="lowerRoman"/>
      <w:lvlText w:val="%3."/>
      <w:lvlJc w:val="right"/>
      <w:pPr>
        <w:ind w:left="2900" w:hanging="180"/>
      </w:pPr>
    </w:lvl>
    <w:lvl w:ilvl="3" w:tplc="0419000F" w:tentative="1">
      <w:start w:val="1"/>
      <w:numFmt w:val="decimal"/>
      <w:lvlText w:val="%4."/>
      <w:lvlJc w:val="left"/>
      <w:pPr>
        <w:ind w:left="3620" w:hanging="360"/>
      </w:pPr>
    </w:lvl>
    <w:lvl w:ilvl="4" w:tplc="04190019" w:tentative="1">
      <w:start w:val="1"/>
      <w:numFmt w:val="lowerLetter"/>
      <w:lvlText w:val="%5."/>
      <w:lvlJc w:val="left"/>
      <w:pPr>
        <w:ind w:left="4340" w:hanging="360"/>
      </w:pPr>
    </w:lvl>
    <w:lvl w:ilvl="5" w:tplc="0419001B" w:tentative="1">
      <w:start w:val="1"/>
      <w:numFmt w:val="lowerRoman"/>
      <w:lvlText w:val="%6."/>
      <w:lvlJc w:val="right"/>
      <w:pPr>
        <w:ind w:left="5060" w:hanging="180"/>
      </w:pPr>
    </w:lvl>
    <w:lvl w:ilvl="6" w:tplc="0419000F" w:tentative="1">
      <w:start w:val="1"/>
      <w:numFmt w:val="decimal"/>
      <w:lvlText w:val="%7."/>
      <w:lvlJc w:val="left"/>
      <w:pPr>
        <w:ind w:left="5780" w:hanging="360"/>
      </w:pPr>
    </w:lvl>
    <w:lvl w:ilvl="7" w:tplc="04190019" w:tentative="1">
      <w:start w:val="1"/>
      <w:numFmt w:val="lowerLetter"/>
      <w:lvlText w:val="%8."/>
      <w:lvlJc w:val="left"/>
      <w:pPr>
        <w:ind w:left="6500" w:hanging="360"/>
      </w:pPr>
    </w:lvl>
    <w:lvl w:ilvl="8" w:tplc="0419001B" w:tentative="1">
      <w:start w:val="1"/>
      <w:numFmt w:val="lowerRoman"/>
      <w:lvlText w:val="%9."/>
      <w:lvlJc w:val="right"/>
      <w:pPr>
        <w:ind w:left="7220" w:hanging="180"/>
      </w:pPr>
    </w:lvl>
  </w:abstractNum>
  <w:abstractNum w:abstractNumId="2" w15:restartNumberingAfterBreak="0">
    <w:nsid w:val="33602CFC"/>
    <w:multiLevelType w:val="hybridMultilevel"/>
    <w:tmpl w:val="D91EFA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1872AB"/>
    <w:multiLevelType w:val="hybridMultilevel"/>
    <w:tmpl w:val="C0BA3D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DD5211"/>
    <w:multiLevelType w:val="hybridMultilevel"/>
    <w:tmpl w:val="3D0AFC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18035F"/>
    <w:multiLevelType w:val="hybridMultilevel"/>
    <w:tmpl w:val="40009C04"/>
    <w:lvl w:ilvl="0" w:tplc="193A1934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6" w15:restartNumberingAfterBreak="0">
    <w:nsid w:val="531B6B5E"/>
    <w:multiLevelType w:val="multilevel"/>
    <w:tmpl w:val="71B8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341421"/>
    <w:multiLevelType w:val="hybridMultilevel"/>
    <w:tmpl w:val="B5808264"/>
    <w:lvl w:ilvl="0" w:tplc="78783244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21B422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7E217CDC"/>
    <w:multiLevelType w:val="hybridMultilevel"/>
    <w:tmpl w:val="A9B285CC"/>
    <w:lvl w:ilvl="0" w:tplc="0419000F">
      <w:start w:val="1"/>
      <w:numFmt w:val="decimal"/>
      <w:lvlText w:val="%1."/>
      <w:lvlJc w:val="left"/>
      <w:pPr>
        <w:ind w:left="1065" w:hanging="360"/>
      </w:p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2119060386">
    <w:abstractNumId w:val="6"/>
  </w:num>
  <w:num w:numId="2" w16cid:durableId="865798951">
    <w:abstractNumId w:val="8"/>
  </w:num>
  <w:num w:numId="3" w16cid:durableId="1527790896">
    <w:abstractNumId w:val="1"/>
  </w:num>
  <w:num w:numId="4" w16cid:durableId="100145683">
    <w:abstractNumId w:val="9"/>
  </w:num>
  <w:num w:numId="5" w16cid:durableId="116993980">
    <w:abstractNumId w:val="3"/>
  </w:num>
  <w:num w:numId="6" w16cid:durableId="587077567">
    <w:abstractNumId w:val="2"/>
  </w:num>
  <w:num w:numId="7" w16cid:durableId="1984848659">
    <w:abstractNumId w:val="4"/>
  </w:num>
  <w:num w:numId="8" w16cid:durableId="479687535">
    <w:abstractNumId w:val="0"/>
  </w:num>
  <w:num w:numId="9" w16cid:durableId="1461729436">
    <w:abstractNumId w:val="7"/>
  </w:num>
  <w:num w:numId="10" w16cid:durableId="18419624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424"/>
    <w:rsid w:val="00017A46"/>
    <w:rsid w:val="00020CF0"/>
    <w:rsid w:val="00022426"/>
    <w:rsid w:val="00027999"/>
    <w:rsid w:val="00063DB5"/>
    <w:rsid w:val="00072532"/>
    <w:rsid w:val="0007305F"/>
    <w:rsid w:val="000922CC"/>
    <w:rsid w:val="000A172F"/>
    <w:rsid w:val="000B2D96"/>
    <w:rsid w:val="000B3C7E"/>
    <w:rsid w:val="000B5A90"/>
    <w:rsid w:val="000B7FE5"/>
    <w:rsid w:val="000C76FD"/>
    <w:rsid w:val="000C78B0"/>
    <w:rsid w:val="000E0FCA"/>
    <w:rsid w:val="000F5C48"/>
    <w:rsid w:val="00101A5F"/>
    <w:rsid w:val="00134C24"/>
    <w:rsid w:val="00145424"/>
    <w:rsid w:val="001818FA"/>
    <w:rsid w:val="001C508E"/>
    <w:rsid w:val="001F3C10"/>
    <w:rsid w:val="00207333"/>
    <w:rsid w:val="00212474"/>
    <w:rsid w:val="002320E4"/>
    <w:rsid w:val="0023460C"/>
    <w:rsid w:val="00256A7A"/>
    <w:rsid w:val="002643CA"/>
    <w:rsid w:val="00277A8E"/>
    <w:rsid w:val="00280283"/>
    <w:rsid w:val="0028362E"/>
    <w:rsid w:val="002867EC"/>
    <w:rsid w:val="00290C67"/>
    <w:rsid w:val="00291B30"/>
    <w:rsid w:val="0029212E"/>
    <w:rsid w:val="00296253"/>
    <w:rsid w:val="002A1B97"/>
    <w:rsid w:val="002A7B0A"/>
    <w:rsid w:val="002A7FD4"/>
    <w:rsid w:val="002B1CA1"/>
    <w:rsid w:val="002B7B00"/>
    <w:rsid w:val="002C50DD"/>
    <w:rsid w:val="002D050A"/>
    <w:rsid w:val="002F001E"/>
    <w:rsid w:val="003004C9"/>
    <w:rsid w:val="00345829"/>
    <w:rsid w:val="00350027"/>
    <w:rsid w:val="0035628C"/>
    <w:rsid w:val="003C6543"/>
    <w:rsid w:val="003E0764"/>
    <w:rsid w:val="003F6FDF"/>
    <w:rsid w:val="004477D3"/>
    <w:rsid w:val="00450590"/>
    <w:rsid w:val="00453BDE"/>
    <w:rsid w:val="004679AF"/>
    <w:rsid w:val="0048227B"/>
    <w:rsid w:val="00484952"/>
    <w:rsid w:val="00490DA2"/>
    <w:rsid w:val="004C46F2"/>
    <w:rsid w:val="004E2D88"/>
    <w:rsid w:val="004F1692"/>
    <w:rsid w:val="004F432D"/>
    <w:rsid w:val="005000D7"/>
    <w:rsid w:val="0050353F"/>
    <w:rsid w:val="00504F4B"/>
    <w:rsid w:val="0051592D"/>
    <w:rsid w:val="00533F57"/>
    <w:rsid w:val="005372C2"/>
    <w:rsid w:val="00540763"/>
    <w:rsid w:val="00583046"/>
    <w:rsid w:val="005A755E"/>
    <w:rsid w:val="005B2ABD"/>
    <w:rsid w:val="005C0879"/>
    <w:rsid w:val="005C3FCB"/>
    <w:rsid w:val="005F4DC5"/>
    <w:rsid w:val="00603199"/>
    <w:rsid w:val="00673DA7"/>
    <w:rsid w:val="00682637"/>
    <w:rsid w:val="00693E02"/>
    <w:rsid w:val="006A5E39"/>
    <w:rsid w:val="006B62FC"/>
    <w:rsid w:val="006C55F5"/>
    <w:rsid w:val="006F6B25"/>
    <w:rsid w:val="00716A83"/>
    <w:rsid w:val="00724487"/>
    <w:rsid w:val="0073079B"/>
    <w:rsid w:val="007357AC"/>
    <w:rsid w:val="00740ECC"/>
    <w:rsid w:val="00744766"/>
    <w:rsid w:val="007A0415"/>
    <w:rsid w:val="007B69B6"/>
    <w:rsid w:val="007D716F"/>
    <w:rsid w:val="007E7DA1"/>
    <w:rsid w:val="00803530"/>
    <w:rsid w:val="00822380"/>
    <w:rsid w:val="00824D48"/>
    <w:rsid w:val="008277C4"/>
    <w:rsid w:val="00830AFC"/>
    <w:rsid w:val="00836158"/>
    <w:rsid w:val="00842ADB"/>
    <w:rsid w:val="00844D3B"/>
    <w:rsid w:val="00862D1D"/>
    <w:rsid w:val="00882139"/>
    <w:rsid w:val="00894DA3"/>
    <w:rsid w:val="008A1B47"/>
    <w:rsid w:val="008A3400"/>
    <w:rsid w:val="008B5D89"/>
    <w:rsid w:val="008B7A61"/>
    <w:rsid w:val="008D042F"/>
    <w:rsid w:val="00900A0B"/>
    <w:rsid w:val="00923139"/>
    <w:rsid w:val="00946DAB"/>
    <w:rsid w:val="0094735D"/>
    <w:rsid w:val="009505CA"/>
    <w:rsid w:val="00962722"/>
    <w:rsid w:val="0097264C"/>
    <w:rsid w:val="00972E2B"/>
    <w:rsid w:val="00986F0D"/>
    <w:rsid w:val="009B42DC"/>
    <w:rsid w:val="009E1CBA"/>
    <w:rsid w:val="009F103E"/>
    <w:rsid w:val="009F2ECF"/>
    <w:rsid w:val="00A37EC5"/>
    <w:rsid w:val="00A43FCF"/>
    <w:rsid w:val="00A62BED"/>
    <w:rsid w:val="00A67E58"/>
    <w:rsid w:val="00A751A9"/>
    <w:rsid w:val="00A81A01"/>
    <w:rsid w:val="00A91C1F"/>
    <w:rsid w:val="00A9721F"/>
    <w:rsid w:val="00AB3553"/>
    <w:rsid w:val="00AB5635"/>
    <w:rsid w:val="00AB5A45"/>
    <w:rsid w:val="00AB6951"/>
    <w:rsid w:val="00AD67D9"/>
    <w:rsid w:val="00AD6EAC"/>
    <w:rsid w:val="00AD7218"/>
    <w:rsid w:val="00AE7545"/>
    <w:rsid w:val="00B227C0"/>
    <w:rsid w:val="00B27E13"/>
    <w:rsid w:val="00B63B8E"/>
    <w:rsid w:val="00B6486F"/>
    <w:rsid w:val="00B67541"/>
    <w:rsid w:val="00B72135"/>
    <w:rsid w:val="00B77872"/>
    <w:rsid w:val="00B9112D"/>
    <w:rsid w:val="00B952B9"/>
    <w:rsid w:val="00B962BF"/>
    <w:rsid w:val="00BC4BFE"/>
    <w:rsid w:val="00BD5255"/>
    <w:rsid w:val="00BF2352"/>
    <w:rsid w:val="00C01540"/>
    <w:rsid w:val="00C06414"/>
    <w:rsid w:val="00C11073"/>
    <w:rsid w:val="00C11B16"/>
    <w:rsid w:val="00C1595B"/>
    <w:rsid w:val="00C24D9C"/>
    <w:rsid w:val="00C24F1D"/>
    <w:rsid w:val="00C260C1"/>
    <w:rsid w:val="00C516FD"/>
    <w:rsid w:val="00C75EF1"/>
    <w:rsid w:val="00C8467A"/>
    <w:rsid w:val="00C90A31"/>
    <w:rsid w:val="00CA3E45"/>
    <w:rsid w:val="00CA7EA5"/>
    <w:rsid w:val="00CB3FE1"/>
    <w:rsid w:val="00CD57AB"/>
    <w:rsid w:val="00CD5977"/>
    <w:rsid w:val="00CD6A27"/>
    <w:rsid w:val="00CD72F3"/>
    <w:rsid w:val="00CF5B82"/>
    <w:rsid w:val="00CF7D47"/>
    <w:rsid w:val="00D1693E"/>
    <w:rsid w:val="00D215EE"/>
    <w:rsid w:val="00D31FCA"/>
    <w:rsid w:val="00D35E33"/>
    <w:rsid w:val="00D37163"/>
    <w:rsid w:val="00D55394"/>
    <w:rsid w:val="00D55D1A"/>
    <w:rsid w:val="00D65D65"/>
    <w:rsid w:val="00D853E6"/>
    <w:rsid w:val="00D93388"/>
    <w:rsid w:val="00DA1099"/>
    <w:rsid w:val="00DA376D"/>
    <w:rsid w:val="00DB47F5"/>
    <w:rsid w:val="00DC2A47"/>
    <w:rsid w:val="00DD5F1D"/>
    <w:rsid w:val="00DF5181"/>
    <w:rsid w:val="00E00AF7"/>
    <w:rsid w:val="00E01589"/>
    <w:rsid w:val="00E05DF1"/>
    <w:rsid w:val="00E23B16"/>
    <w:rsid w:val="00E31AC0"/>
    <w:rsid w:val="00E42C90"/>
    <w:rsid w:val="00E506F8"/>
    <w:rsid w:val="00E55108"/>
    <w:rsid w:val="00E81DE0"/>
    <w:rsid w:val="00E93710"/>
    <w:rsid w:val="00ED3FA1"/>
    <w:rsid w:val="00ED47F4"/>
    <w:rsid w:val="00EE3DCC"/>
    <w:rsid w:val="00F14A5F"/>
    <w:rsid w:val="00F15635"/>
    <w:rsid w:val="00F32B13"/>
    <w:rsid w:val="00F340CE"/>
    <w:rsid w:val="00F35E79"/>
    <w:rsid w:val="00F370B5"/>
    <w:rsid w:val="00F43843"/>
    <w:rsid w:val="00F655F6"/>
    <w:rsid w:val="00F821BD"/>
    <w:rsid w:val="00F87CAB"/>
    <w:rsid w:val="00F90F2C"/>
    <w:rsid w:val="00FA73B2"/>
    <w:rsid w:val="00FD52B0"/>
    <w:rsid w:val="00FD6140"/>
    <w:rsid w:val="00FD71C1"/>
    <w:rsid w:val="00FE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C00FCE"/>
  <w15:chartTrackingRefBased/>
  <w15:docId w15:val="{F42F559D-41CE-4A53-8C13-84A85E8C1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172F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11B16"/>
    <w:pPr>
      <w:spacing w:before="100" w:beforeAutospacing="1" w:after="100" w:afterAutospacing="1" w:line="240" w:lineRule="auto"/>
    </w:pPr>
    <w:rPr>
      <w:rFonts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A37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A376D"/>
    <w:rPr>
      <w:rFonts w:ascii="Segoe UI" w:hAnsi="Segoe UI" w:cs="Segoe UI"/>
      <w:sz w:val="18"/>
      <w:szCs w:val="18"/>
    </w:rPr>
  </w:style>
  <w:style w:type="table" w:styleId="a6">
    <w:name w:val="Table Grid"/>
    <w:basedOn w:val="a1"/>
    <w:uiPriority w:val="39"/>
    <w:rsid w:val="00290C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94735D"/>
    <w:rPr>
      <w:color w:val="0563C1" w:themeColor="hyperlink"/>
      <w:u w:val="single"/>
    </w:rPr>
  </w:style>
  <w:style w:type="character" w:customStyle="1" w:styleId="2">
    <w:name w:val="Основной текст (2)_"/>
    <w:basedOn w:val="a0"/>
    <w:link w:val="20"/>
    <w:rsid w:val="00946DAB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946DAB"/>
    <w:pPr>
      <w:widowControl w:val="0"/>
      <w:shd w:val="clear" w:color="auto" w:fill="FFFFFF"/>
      <w:spacing w:before="420" w:after="420" w:line="0" w:lineRule="atLeast"/>
      <w:jc w:val="both"/>
    </w:pPr>
    <w:rPr>
      <w:rFonts w:eastAsia="Times New Roman" w:cs="Times New Roman"/>
      <w:szCs w:val="28"/>
    </w:rPr>
  </w:style>
  <w:style w:type="paragraph" w:styleId="a8">
    <w:name w:val="List Paragraph"/>
    <w:basedOn w:val="a"/>
    <w:uiPriority w:val="34"/>
    <w:qFormat/>
    <w:rsid w:val="00946DAB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946D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46DAB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946D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46DAB"/>
    <w:rPr>
      <w:rFonts w:ascii="Times New Roman" w:hAnsi="Times New Roman"/>
      <w:sz w:val="28"/>
    </w:rPr>
  </w:style>
  <w:style w:type="character" w:customStyle="1" w:styleId="ad">
    <w:name w:val="Основной текст_"/>
    <w:basedOn w:val="a0"/>
    <w:link w:val="1"/>
    <w:locked/>
    <w:rsid w:val="00CA3E45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1">
    <w:name w:val="Основной текст1"/>
    <w:basedOn w:val="a"/>
    <w:link w:val="ad"/>
    <w:rsid w:val="00CA3E45"/>
    <w:pPr>
      <w:widowControl w:val="0"/>
      <w:shd w:val="clear" w:color="auto" w:fill="FFFFFF"/>
      <w:spacing w:after="0" w:line="240" w:lineRule="auto"/>
      <w:ind w:firstLine="100"/>
    </w:pPr>
    <w:rPr>
      <w:rFonts w:eastAsia="Times New Roman" w:cs="Times New Roman"/>
      <w:sz w:val="22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CD5977"/>
    <w:rPr>
      <w:color w:val="605E5C"/>
      <w:shd w:val="clear" w:color="auto" w:fill="E1DFDD"/>
    </w:rPr>
  </w:style>
  <w:style w:type="paragraph" w:styleId="ae">
    <w:name w:val="No Spacing"/>
    <w:uiPriority w:val="1"/>
    <w:qFormat/>
    <w:rsid w:val="004E2D88"/>
    <w:pPr>
      <w:spacing w:after="0" w:line="240" w:lineRule="auto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0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95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4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1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4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aganai89@yandex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&#1058;&#1072;&#1075;&#1072;&#1085;&#1072;&#1081;%202015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Таганай 2015</Template>
  <TotalTime>8</TotalTime>
  <Pages>2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Дорога добра</cp:lastModifiedBy>
  <cp:revision>3</cp:revision>
  <cp:lastPrinted>2024-03-22T09:41:00Z</cp:lastPrinted>
  <dcterms:created xsi:type="dcterms:W3CDTF">2024-03-22T09:39:00Z</dcterms:created>
  <dcterms:modified xsi:type="dcterms:W3CDTF">2024-03-22T09:41:00Z</dcterms:modified>
</cp:coreProperties>
</file>