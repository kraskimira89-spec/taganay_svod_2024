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16A8E1" w14:textId="4683E0EA" w:rsidR="00CA3E45" w:rsidRPr="0064086A" w:rsidRDefault="00CA3E45" w:rsidP="00CA3E45">
      <w:pPr>
        <w:spacing w:after="0" w:line="240" w:lineRule="auto"/>
        <w:jc w:val="center"/>
        <w:rPr>
          <w:b/>
          <w:bCs/>
        </w:rPr>
      </w:pPr>
      <w:r w:rsidRPr="00053A55">
        <w:rPr>
          <w:rFonts w:eastAsia="Times New Roman"/>
          <w:noProof/>
          <w:color w:val="323E4F" w:themeColor="text2" w:themeShade="BF"/>
          <w:sz w:val="26"/>
          <w:szCs w:val="26"/>
          <w:lang w:eastAsia="ru-RU"/>
        </w:rPr>
        <w:drawing>
          <wp:anchor distT="0" distB="0" distL="114300" distR="114300" simplePos="0" relativeHeight="251659264" behindDoc="0" locked="0" layoutInCell="1" allowOverlap="1" wp14:anchorId="02763FE3" wp14:editId="7D70FB7D">
            <wp:simplePos x="0" y="0"/>
            <wp:positionH relativeFrom="margin">
              <wp:posOffset>335280</wp:posOffset>
            </wp:positionH>
            <wp:positionV relativeFrom="paragraph">
              <wp:posOffset>180975</wp:posOffset>
            </wp:positionV>
            <wp:extent cx="638209" cy="532330"/>
            <wp:effectExtent l="0" t="0" r="0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Таганай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209" cy="532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086A">
        <w:rPr>
          <w:b/>
          <w:bCs/>
        </w:rPr>
        <w:t>Региональная корпоративная общественная организация инвалидов</w:t>
      </w:r>
    </w:p>
    <w:p w14:paraId="7C599946" w14:textId="4604F04F" w:rsidR="00CA3E45" w:rsidRPr="0064086A" w:rsidRDefault="00CA3E45" w:rsidP="00CA3E45">
      <w:pPr>
        <w:spacing w:after="0" w:line="240" w:lineRule="auto"/>
        <w:ind w:firstLine="709"/>
        <w:jc w:val="center"/>
        <w:rPr>
          <w:b/>
          <w:bCs/>
        </w:rPr>
      </w:pPr>
      <w:r w:rsidRPr="0064086A">
        <w:rPr>
          <w:b/>
          <w:bCs/>
        </w:rPr>
        <w:t>Центр информационной поддержки «Таганай»</w:t>
      </w:r>
    </w:p>
    <w:p w14:paraId="145A14F5" w14:textId="77777777" w:rsidR="00CA3E45" w:rsidRPr="0064086A" w:rsidRDefault="00CA3E45" w:rsidP="00CA3E45">
      <w:pPr>
        <w:spacing w:after="0" w:line="240" w:lineRule="auto"/>
        <w:ind w:firstLine="709"/>
        <w:jc w:val="center"/>
        <w:rPr>
          <w:bCs/>
          <w:sz w:val="16"/>
        </w:rPr>
      </w:pPr>
      <w:r w:rsidRPr="0064086A">
        <w:rPr>
          <w:bCs/>
          <w:sz w:val="16"/>
        </w:rPr>
        <w:t>629804, Ямало-Ненецкий АО, г.Ноябрьск, ул.Рабочая д.109-Б кв. 4.</w:t>
      </w:r>
    </w:p>
    <w:p w14:paraId="5EE2BEAA" w14:textId="77777777" w:rsidR="00CA3E45" w:rsidRPr="0064086A" w:rsidRDefault="00CA3E45" w:rsidP="00CA3E45">
      <w:pPr>
        <w:spacing w:after="0" w:line="240" w:lineRule="auto"/>
        <w:ind w:firstLine="709"/>
        <w:jc w:val="center"/>
        <w:rPr>
          <w:bCs/>
          <w:sz w:val="16"/>
        </w:rPr>
      </w:pPr>
      <w:r w:rsidRPr="0064086A">
        <w:rPr>
          <w:bCs/>
          <w:sz w:val="16"/>
        </w:rPr>
        <w:t xml:space="preserve">Остановка автобуса 2, 2а, 3, 7 «ул.Муравленко», тел. 8-909-195-04-08 </w:t>
      </w:r>
    </w:p>
    <w:p w14:paraId="3BB95A6C" w14:textId="77777777" w:rsidR="00CA3E45" w:rsidRPr="0064086A" w:rsidRDefault="00CA3E45" w:rsidP="00CA3E45">
      <w:pPr>
        <w:pBdr>
          <w:bottom w:val="single" w:sz="12" w:space="1" w:color="auto"/>
        </w:pBdr>
        <w:spacing w:after="0" w:line="240" w:lineRule="auto"/>
        <w:ind w:firstLine="709"/>
        <w:jc w:val="center"/>
        <w:rPr>
          <w:bCs/>
          <w:sz w:val="16"/>
          <w:lang w:val="en-US"/>
        </w:rPr>
      </w:pPr>
      <w:r w:rsidRPr="0064086A">
        <w:rPr>
          <w:bCs/>
          <w:sz w:val="16"/>
        </w:rPr>
        <w:t>ИНН</w:t>
      </w:r>
      <w:r w:rsidRPr="0064086A">
        <w:rPr>
          <w:bCs/>
          <w:sz w:val="16"/>
          <w:lang w:val="en-US"/>
        </w:rPr>
        <w:t xml:space="preserve"> 8905998693 </w:t>
      </w:r>
      <w:r w:rsidRPr="0064086A">
        <w:rPr>
          <w:bCs/>
          <w:sz w:val="16"/>
        </w:rPr>
        <w:t>КПП</w:t>
      </w:r>
      <w:r w:rsidRPr="0064086A">
        <w:rPr>
          <w:bCs/>
          <w:sz w:val="16"/>
          <w:lang w:val="en-US"/>
        </w:rPr>
        <w:t xml:space="preserve"> 890501001 E-mail </w:t>
      </w:r>
      <w:hyperlink r:id="rId8" w:history="1">
        <w:r w:rsidRPr="0064086A">
          <w:rPr>
            <w:bCs/>
            <w:color w:val="0563C1" w:themeColor="hyperlink"/>
            <w:sz w:val="16"/>
            <w:u w:val="single"/>
            <w:lang w:val="en-US"/>
          </w:rPr>
          <w:t>taganai89@yandex.ru</w:t>
        </w:r>
      </w:hyperlink>
    </w:p>
    <w:p w14:paraId="5C6014DE" w14:textId="77777777" w:rsidR="00CA3E45" w:rsidRPr="00CA7EA5" w:rsidRDefault="00CA3E45" w:rsidP="00CA3E45">
      <w:pPr>
        <w:pStyle w:val="1"/>
        <w:shd w:val="clear" w:color="auto" w:fill="auto"/>
        <w:ind w:firstLine="0"/>
        <w:rPr>
          <w:sz w:val="18"/>
          <w:szCs w:val="18"/>
          <w:lang w:val="en-US"/>
        </w:rPr>
      </w:pPr>
    </w:p>
    <w:p w14:paraId="0EC36C66" w14:textId="64389410" w:rsidR="004E2D88" w:rsidRDefault="004E2D88" w:rsidP="00F15635">
      <w:pPr>
        <w:rPr>
          <w:szCs w:val="28"/>
        </w:rPr>
      </w:pPr>
      <w:r>
        <w:rPr>
          <w:szCs w:val="28"/>
        </w:rPr>
        <w:t xml:space="preserve">Исх. </w:t>
      </w:r>
      <w:r w:rsidRPr="004E2D88">
        <w:rPr>
          <w:szCs w:val="28"/>
        </w:rPr>
        <w:t xml:space="preserve">№ </w:t>
      </w:r>
      <w:r w:rsidR="00E860F3">
        <w:rPr>
          <w:szCs w:val="28"/>
        </w:rPr>
        <w:t>88</w:t>
      </w:r>
      <w:r w:rsidRPr="004E2D88">
        <w:rPr>
          <w:szCs w:val="28"/>
        </w:rPr>
        <w:t xml:space="preserve"> от </w:t>
      </w:r>
      <w:r w:rsidR="00291B30">
        <w:rPr>
          <w:szCs w:val="28"/>
        </w:rPr>
        <w:t>2</w:t>
      </w:r>
      <w:r w:rsidR="00E860F3">
        <w:rPr>
          <w:szCs w:val="28"/>
        </w:rPr>
        <w:t>5</w:t>
      </w:r>
      <w:r w:rsidRPr="004E2D88">
        <w:rPr>
          <w:szCs w:val="28"/>
        </w:rPr>
        <w:t xml:space="preserve"> </w:t>
      </w:r>
      <w:r w:rsidR="00E860F3">
        <w:rPr>
          <w:szCs w:val="28"/>
        </w:rPr>
        <w:t xml:space="preserve">июля </w:t>
      </w:r>
      <w:r w:rsidRPr="004E2D88">
        <w:rPr>
          <w:szCs w:val="28"/>
        </w:rPr>
        <w:t>2024 г.</w:t>
      </w:r>
      <w:r w:rsidR="0035628C" w:rsidRPr="004E2D88">
        <w:rPr>
          <w:szCs w:val="28"/>
        </w:rPr>
        <w:t xml:space="preserve"> </w:t>
      </w:r>
    </w:p>
    <w:p w14:paraId="0FE28AF5" w14:textId="77777777" w:rsidR="004E2D88" w:rsidRDefault="004E2D88" w:rsidP="00F15635">
      <w:pPr>
        <w:jc w:val="right"/>
        <w:rPr>
          <w:b/>
          <w:bCs/>
          <w:szCs w:val="28"/>
        </w:rPr>
      </w:pPr>
    </w:p>
    <w:p w14:paraId="055B8493" w14:textId="77777777" w:rsidR="004E2D88" w:rsidRDefault="004E2D88" w:rsidP="004E2D88">
      <w:pPr>
        <w:rPr>
          <w:b/>
          <w:bCs/>
        </w:rPr>
      </w:pPr>
    </w:p>
    <w:p w14:paraId="435E5F11" w14:textId="3B5253CA" w:rsidR="004477D3" w:rsidRPr="00CA7EA5" w:rsidRDefault="004477D3" w:rsidP="004E2D88">
      <w:pPr>
        <w:ind w:firstLine="4820"/>
        <w:jc w:val="both"/>
        <w:rPr>
          <w:b/>
          <w:bCs/>
          <w:szCs w:val="28"/>
        </w:rPr>
      </w:pPr>
    </w:p>
    <w:p w14:paraId="1042E3DA" w14:textId="7A932639" w:rsidR="00E860F3" w:rsidRDefault="004E2D88" w:rsidP="00142551">
      <w:pPr>
        <w:pStyle w:val="ae"/>
        <w:jc w:val="both"/>
      </w:pPr>
      <w:r>
        <w:tab/>
      </w:r>
      <w:r w:rsidR="00E860F3">
        <w:t xml:space="preserve">Просим вас сделать возврат денежных средств по счету № 790 от 18.07.2024 г, в сумме 9.930 (девять тысяч девятьсот тридцать) рублей, 00 копеек. В связи с тем, что </w:t>
      </w:r>
      <w:r w:rsidR="00142551">
        <w:t>средства были переведены ошибочно.</w:t>
      </w:r>
    </w:p>
    <w:p w14:paraId="0CEBAE03" w14:textId="77777777" w:rsidR="005F4DC5" w:rsidRDefault="005F4DC5" w:rsidP="00345829">
      <w:pPr>
        <w:pStyle w:val="a8"/>
        <w:spacing w:after="0" w:line="360" w:lineRule="auto"/>
        <w:ind w:left="0" w:firstLine="717"/>
        <w:jc w:val="both"/>
        <w:rPr>
          <w:szCs w:val="26"/>
        </w:rPr>
      </w:pPr>
    </w:p>
    <w:p w14:paraId="43551280" w14:textId="77777777" w:rsidR="00F15635" w:rsidRDefault="00F15635" w:rsidP="00345829">
      <w:pPr>
        <w:pStyle w:val="a8"/>
        <w:spacing w:after="0" w:line="360" w:lineRule="auto"/>
        <w:ind w:left="0" w:firstLine="717"/>
        <w:jc w:val="both"/>
        <w:rPr>
          <w:szCs w:val="26"/>
        </w:rPr>
      </w:pPr>
    </w:p>
    <w:p w14:paraId="4E41A4F6" w14:textId="77777777" w:rsidR="00F15635" w:rsidRDefault="00F15635" w:rsidP="00345829">
      <w:pPr>
        <w:pStyle w:val="a8"/>
        <w:spacing w:after="0" w:line="360" w:lineRule="auto"/>
        <w:ind w:left="0" w:firstLine="717"/>
        <w:jc w:val="both"/>
        <w:rPr>
          <w:szCs w:val="26"/>
        </w:rPr>
      </w:pPr>
    </w:p>
    <w:p w14:paraId="79B8CCF0" w14:textId="6073CA1F" w:rsidR="00CA3E45" w:rsidRDefault="004477D3" w:rsidP="005F4DC5">
      <w:pPr>
        <w:pStyle w:val="20"/>
        <w:shd w:val="clear" w:color="auto" w:fill="auto"/>
        <w:spacing w:before="0" w:after="0" w:line="360" w:lineRule="auto"/>
        <w:ind w:firstLine="284"/>
        <w:rPr>
          <w:szCs w:val="26"/>
        </w:rPr>
      </w:pPr>
      <w:r>
        <w:rPr>
          <w:szCs w:val="26"/>
        </w:rPr>
        <w:t xml:space="preserve">                                                                </w:t>
      </w:r>
      <w:r w:rsidR="00CA3E45">
        <w:rPr>
          <w:szCs w:val="26"/>
        </w:rPr>
        <w:t>Председатель РКООИ ЦИП «Таганай»</w:t>
      </w:r>
    </w:p>
    <w:p w14:paraId="7E223536" w14:textId="477F48DD" w:rsidR="00CA3E45" w:rsidRDefault="004477D3" w:rsidP="00020CF0">
      <w:pPr>
        <w:pStyle w:val="20"/>
        <w:shd w:val="clear" w:color="auto" w:fill="auto"/>
        <w:spacing w:before="0" w:after="0" w:line="360" w:lineRule="auto"/>
        <w:ind w:firstLine="357"/>
        <w:rPr>
          <w:szCs w:val="26"/>
        </w:rPr>
      </w:pPr>
      <w:r>
        <w:rPr>
          <w:szCs w:val="26"/>
        </w:rPr>
        <w:t xml:space="preserve">                                                                </w:t>
      </w:r>
      <w:r w:rsidR="00CA7EA5">
        <w:rPr>
          <w:szCs w:val="26"/>
        </w:rPr>
        <w:t xml:space="preserve">С.В. </w:t>
      </w:r>
      <w:r w:rsidR="00CA3E45">
        <w:rPr>
          <w:szCs w:val="26"/>
        </w:rPr>
        <w:t xml:space="preserve">Богдановский </w:t>
      </w:r>
    </w:p>
    <w:p w14:paraId="345B5006" w14:textId="77777777" w:rsidR="005000D7" w:rsidRDefault="005000D7" w:rsidP="00020CF0">
      <w:pPr>
        <w:pStyle w:val="20"/>
        <w:shd w:val="clear" w:color="auto" w:fill="auto"/>
        <w:spacing w:before="0" w:after="0" w:line="360" w:lineRule="auto"/>
        <w:ind w:firstLine="357"/>
        <w:rPr>
          <w:szCs w:val="26"/>
        </w:rPr>
      </w:pPr>
    </w:p>
    <w:p w14:paraId="2D069BBE" w14:textId="77777777" w:rsidR="005000D7" w:rsidRDefault="005000D7" w:rsidP="00020CF0">
      <w:pPr>
        <w:pStyle w:val="20"/>
        <w:shd w:val="clear" w:color="auto" w:fill="auto"/>
        <w:spacing w:before="0" w:after="0" w:line="360" w:lineRule="auto"/>
        <w:ind w:firstLine="357"/>
        <w:rPr>
          <w:szCs w:val="26"/>
        </w:rPr>
      </w:pPr>
    </w:p>
    <w:p w14:paraId="79CD9A88" w14:textId="77777777" w:rsidR="005000D7" w:rsidRDefault="005000D7" w:rsidP="00020CF0">
      <w:pPr>
        <w:pStyle w:val="20"/>
        <w:shd w:val="clear" w:color="auto" w:fill="auto"/>
        <w:spacing w:before="0" w:after="0" w:line="360" w:lineRule="auto"/>
        <w:ind w:firstLine="357"/>
        <w:rPr>
          <w:szCs w:val="26"/>
        </w:rPr>
      </w:pPr>
    </w:p>
    <w:p w14:paraId="3F570792" w14:textId="77777777" w:rsidR="005000D7" w:rsidRDefault="005000D7" w:rsidP="00020CF0">
      <w:pPr>
        <w:pStyle w:val="20"/>
        <w:shd w:val="clear" w:color="auto" w:fill="auto"/>
        <w:spacing w:before="0" w:after="0" w:line="360" w:lineRule="auto"/>
        <w:ind w:firstLine="357"/>
        <w:rPr>
          <w:szCs w:val="26"/>
        </w:rPr>
      </w:pPr>
    </w:p>
    <w:p w14:paraId="54E46385" w14:textId="77777777" w:rsidR="005000D7" w:rsidRDefault="005000D7" w:rsidP="00020CF0">
      <w:pPr>
        <w:pStyle w:val="20"/>
        <w:shd w:val="clear" w:color="auto" w:fill="auto"/>
        <w:spacing w:before="0" w:after="0" w:line="360" w:lineRule="auto"/>
        <w:ind w:firstLine="357"/>
        <w:rPr>
          <w:szCs w:val="26"/>
        </w:rPr>
      </w:pPr>
    </w:p>
    <w:p w14:paraId="74EED4E2" w14:textId="77777777" w:rsidR="005000D7" w:rsidRDefault="005000D7" w:rsidP="00020CF0">
      <w:pPr>
        <w:pStyle w:val="20"/>
        <w:shd w:val="clear" w:color="auto" w:fill="auto"/>
        <w:spacing w:before="0" w:after="0" w:line="360" w:lineRule="auto"/>
        <w:ind w:firstLine="357"/>
        <w:rPr>
          <w:szCs w:val="26"/>
        </w:rPr>
      </w:pPr>
    </w:p>
    <w:p w14:paraId="3A9224BF" w14:textId="77777777" w:rsidR="005000D7" w:rsidRDefault="005000D7" w:rsidP="00020CF0">
      <w:pPr>
        <w:pStyle w:val="20"/>
        <w:shd w:val="clear" w:color="auto" w:fill="auto"/>
        <w:spacing w:before="0" w:after="0" w:line="360" w:lineRule="auto"/>
        <w:ind w:firstLine="357"/>
        <w:rPr>
          <w:szCs w:val="26"/>
        </w:rPr>
      </w:pPr>
    </w:p>
    <w:p w14:paraId="5D6EE740" w14:textId="77777777" w:rsidR="005000D7" w:rsidRDefault="005000D7" w:rsidP="00020CF0">
      <w:pPr>
        <w:pStyle w:val="20"/>
        <w:shd w:val="clear" w:color="auto" w:fill="auto"/>
        <w:spacing w:before="0" w:after="0" w:line="360" w:lineRule="auto"/>
        <w:ind w:firstLine="357"/>
        <w:rPr>
          <w:szCs w:val="26"/>
        </w:rPr>
      </w:pPr>
    </w:p>
    <w:p w14:paraId="5FC36BAF" w14:textId="77777777" w:rsidR="005000D7" w:rsidRDefault="005000D7" w:rsidP="00020CF0">
      <w:pPr>
        <w:pStyle w:val="20"/>
        <w:shd w:val="clear" w:color="auto" w:fill="auto"/>
        <w:spacing w:before="0" w:after="0" w:line="360" w:lineRule="auto"/>
        <w:ind w:firstLine="357"/>
        <w:rPr>
          <w:szCs w:val="26"/>
        </w:rPr>
      </w:pPr>
    </w:p>
    <w:p w14:paraId="152C2008" w14:textId="77777777" w:rsidR="005000D7" w:rsidRDefault="005000D7" w:rsidP="00020CF0">
      <w:pPr>
        <w:pStyle w:val="20"/>
        <w:shd w:val="clear" w:color="auto" w:fill="auto"/>
        <w:spacing w:before="0" w:after="0" w:line="360" w:lineRule="auto"/>
        <w:ind w:firstLine="357"/>
        <w:rPr>
          <w:szCs w:val="26"/>
        </w:rPr>
      </w:pPr>
    </w:p>
    <w:p w14:paraId="16068772" w14:textId="77777777" w:rsidR="005000D7" w:rsidRDefault="005000D7" w:rsidP="00020CF0">
      <w:pPr>
        <w:pStyle w:val="20"/>
        <w:shd w:val="clear" w:color="auto" w:fill="auto"/>
        <w:spacing w:before="0" w:after="0" w:line="360" w:lineRule="auto"/>
        <w:ind w:firstLine="357"/>
        <w:rPr>
          <w:szCs w:val="26"/>
        </w:rPr>
      </w:pPr>
    </w:p>
    <w:sectPr w:rsidR="005000D7" w:rsidSect="00DF5181">
      <w:footerReference w:type="default" r:id="rId9"/>
      <w:pgSz w:w="11906" w:h="16838"/>
      <w:pgMar w:top="709" w:right="850" w:bottom="568" w:left="1701" w:header="708" w:footer="3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976D0C" w14:textId="77777777" w:rsidR="00D501E0" w:rsidRDefault="00D501E0" w:rsidP="00946DAB">
      <w:pPr>
        <w:spacing w:after="0" w:line="240" w:lineRule="auto"/>
      </w:pPr>
      <w:r>
        <w:separator/>
      </w:r>
    </w:p>
  </w:endnote>
  <w:endnote w:type="continuationSeparator" w:id="0">
    <w:p w14:paraId="26F12293" w14:textId="77777777" w:rsidR="00D501E0" w:rsidRDefault="00D501E0" w:rsidP="00946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71417027"/>
      <w:docPartObj>
        <w:docPartGallery w:val="Page Numbers (Bottom of Page)"/>
        <w:docPartUnique/>
      </w:docPartObj>
    </w:sdtPr>
    <w:sdtContent>
      <w:p w14:paraId="731BAC6F" w14:textId="31450329" w:rsidR="00946DAB" w:rsidRDefault="00946DAB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14A5F">
          <w:rPr>
            <w:noProof/>
          </w:rPr>
          <w:t>1</w:t>
        </w:r>
        <w:r>
          <w:fldChar w:fldCharType="end"/>
        </w:r>
      </w:p>
    </w:sdtContent>
  </w:sdt>
  <w:p w14:paraId="07B3074D" w14:textId="77777777" w:rsidR="00946DAB" w:rsidRDefault="00946DA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E39531" w14:textId="77777777" w:rsidR="00D501E0" w:rsidRDefault="00D501E0" w:rsidP="00946DAB">
      <w:pPr>
        <w:spacing w:after="0" w:line="240" w:lineRule="auto"/>
      </w:pPr>
      <w:r>
        <w:separator/>
      </w:r>
    </w:p>
  </w:footnote>
  <w:footnote w:type="continuationSeparator" w:id="0">
    <w:p w14:paraId="1472F44C" w14:textId="77777777" w:rsidR="00D501E0" w:rsidRDefault="00D501E0" w:rsidP="00946D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9F5F80"/>
    <w:multiLevelType w:val="hybridMultilevel"/>
    <w:tmpl w:val="136A3A8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5097DB3"/>
    <w:multiLevelType w:val="hybridMultilevel"/>
    <w:tmpl w:val="45486000"/>
    <w:lvl w:ilvl="0" w:tplc="0419000F">
      <w:start w:val="1"/>
      <w:numFmt w:val="decimal"/>
      <w:lvlText w:val="%1."/>
      <w:lvlJc w:val="left"/>
      <w:pPr>
        <w:ind w:left="1460" w:hanging="360"/>
      </w:pPr>
    </w:lvl>
    <w:lvl w:ilvl="1" w:tplc="04190019" w:tentative="1">
      <w:start w:val="1"/>
      <w:numFmt w:val="lowerLetter"/>
      <w:lvlText w:val="%2."/>
      <w:lvlJc w:val="left"/>
      <w:pPr>
        <w:ind w:left="2180" w:hanging="360"/>
      </w:pPr>
    </w:lvl>
    <w:lvl w:ilvl="2" w:tplc="0419001B" w:tentative="1">
      <w:start w:val="1"/>
      <w:numFmt w:val="lowerRoman"/>
      <w:lvlText w:val="%3."/>
      <w:lvlJc w:val="right"/>
      <w:pPr>
        <w:ind w:left="2900" w:hanging="180"/>
      </w:pPr>
    </w:lvl>
    <w:lvl w:ilvl="3" w:tplc="0419000F" w:tentative="1">
      <w:start w:val="1"/>
      <w:numFmt w:val="decimal"/>
      <w:lvlText w:val="%4."/>
      <w:lvlJc w:val="left"/>
      <w:pPr>
        <w:ind w:left="3620" w:hanging="360"/>
      </w:pPr>
    </w:lvl>
    <w:lvl w:ilvl="4" w:tplc="04190019" w:tentative="1">
      <w:start w:val="1"/>
      <w:numFmt w:val="lowerLetter"/>
      <w:lvlText w:val="%5."/>
      <w:lvlJc w:val="left"/>
      <w:pPr>
        <w:ind w:left="4340" w:hanging="360"/>
      </w:pPr>
    </w:lvl>
    <w:lvl w:ilvl="5" w:tplc="0419001B" w:tentative="1">
      <w:start w:val="1"/>
      <w:numFmt w:val="lowerRoman"/>
      <w:lvlText w:val="%6."/>
      <w:lvlJc w:val="right"/>
      <w:pPr>
        <w:ind w:left="5060" w:hanging="180"/>
      </w:pPr>
    </w:lvl>
    <w:lvl w:ilvl="6" w:tplc="0419000F" w:tentative="1">
      <w:start w:val="1"/>
      <w:numFmt w:val="decimal"/>
      <w:lvlText w:val="%7."/>
      <w:lvlJc w:val="left"/>
      <w:pPr>
        <w:ind w:left="5780" w:hanging="360"/>
      </w:pPr>
    </w:lvl>
    <w:lvl w:ilvl="7" w:tplc="04190019" w:tentative="1">
      <w:start w:val="1"/>
      <w:numFmt w:val="lowerLetter"/>
      <w:lvlText w:val="%8."/>
      <w:lvlJc w:val="left"/>
      <w:pPr>
        <w:ind w:left="6500" w:hanging="360"/>
      </w:pPr>
    </w:lvl>
    <w:lvl w:ilvl="8" w:tplc="0419001B" w:tentative="1">
      <w:start w:val="1"/>
      <w:numFmt w:val="lowerRoman"/>
      <w:lvlText w:val="%9."/>
      <w:lvlJc w:val="right"/>
      <w:pPr>
        <w:ind w:left="7220" w:hanging="180"/>
      </w:pPr>
    </w:lvl>
  </w:abstractNum>
  <w:abstractNum w:abstractNumId="2" w15:restartNumberingAfterBreak="0">
    <w:nsid w:val="33602CFC"/>
    <w:multiLevelType w:val="hybridMultilevel"/>
    <w:tmpl w:val="D91EFA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1872AB"/>
    <w:multiLevelType w:val="hybridMultilevel"/>
    <w:tmpl w:val="C0BA3D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DD5211"/>
    <w:multiLevelType w:val="hybridMultilevel"/>
    <w:tmpl w:val="3D0AFC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18035F"/>
    <w:multiLevelType w:val="hybridMultilevel"/>
    <w:tmpl w:val="40009C04"/>
    <w:lvl w:ilvl="0" w:tplc="193A1934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6" w15:restartNumberingAfterBreak="0">
    <w:nsid w:val="531B6B5E"/>
    <w:multiLevelType w:val="multilevel"/>
    <w:tmpl w:val="71B8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341421"/>
    <w:multiLevelType w:val="hybridMultilevel"/>
    <w:tmpl w:val="B5808264"/>
    <w:lvl w:ilvl="0" w:tplc="78783244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21B422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7E217CDC"/>
    <w:multiLevelType w:val="hybridMultilevel"/>
    <w:tmpl w:val="A9B285CC"/>
    <w:lvl w:ilvl="0" w:tplc="0419000F">
      <w:start w:val="1"/>
      <w:numFmt w:val="decimal"/>
      <w:lvlText w:val="%1."/>
      <w:lvlJc w:val="left"/>
      <w:pPr>
        <w:ind w:left="1065" w:hanging="360"/>
      </w:p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2119060386">
    <w:abstractNumId w:val="6"/>
  </w:num>
  <w:num w:numId="2" w16cid:durableId="865798951">
    <w:abstractNumId w:val="8"/>
  </w:num>
  <w:num w:numId="3" w16cid:durableId="1527790896">
    <w:abstractNumId w:val="1"/>
  </w:num>
  <w:num w:numId="4" w16cid:durableId="100145683">
    <w:abstractNumId w:val="9"/>
  </w:num>
  <w:num w:numId="5" w16cid:durableId="116993980">
    <w:abstractNumId w:val="3"/>
  </w:num>
  <w:num w:numId="6" w16cid:durableId="587077567">
    <w:abstractNumId w:val="2"/>
  </w:num>
  <w:num w:numId="7" w16cid:durableId="1984848659">
    <w:abstractNumId w:val="4"/>
  </w:num>
  <w:num w:numId="8" w16cid:durableId="479687535">
    <w:abstractNumId w:val="0"/>
  </w:num>
  <w:num w:numId="9" w16cid:durableId="1461729436">
    <w:abstractNumId w:val="7"/>
  </w:num>
  <w:num w:numId="10" w16cid:durableId="18419624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424"/>
    <w:rsid w:val="00017A46"/>
    <w:rsid w:val="00020CF0"/>
    <w:rsid w:val="00022426"/>
    <w:rsid w:val="00027999"/>
    <w:rsid w:val="00063DB5"/>
    <w:rsid w:val="00072532"/>
    <w:rsid w:val="0007305F"/>
    <w:rsid w:val="000922CC"/>
    <w:rsid w:val="000A172F"/>
    <w:rsid w:val="000B2D96"/>
    <w:rsid w:val="000B3C7E"/>
    <w:rsid w:val="000B5A90"/>
    <w:rsid w:val="000B7FE5"/>
    <w:rsid w:val="000C76FD"/>
    <w:rsid w:val="000C78B0"/>
    <w:rsid w:val="000D0381"/>
    <w:rsid w:val="000E0FCA"/>
    <w:rsid w:val="000F15F7"/>
    <w:rsid w:val="000F5C48"/>
    <w:rsid w:val="00101A5F"/>
    <w:rsid w:val="00134C24"/>
    <w:rsid w:val="00142551"/>
    <w:rsid w:val="00145424"/>
    <w:rsid w:val="00167E5D"/>
    <w:rsid w:val="001818FA"/>
    <w:rsid w:val="001C508E"/>
    <w:rsid w:val="001F3C10"/>
    <w:rsid w:val="00207333"/>
    <w:rsid w:val="00212474"/>
    <w:rsid w:val="002320E4"/>
    <w:rsid w:val="0023460C"/>
    <w:rsid w:val="00256A7A"/>
    <w:rsid w:val="002643CA"/>
    <w:rsid w:val="00277A8E"/>
    <w:rsid w:val="00280283"/>
    <w:rsid w:val="0028362E"/>
    <w:rsid w:val="002867EC"/>
    <w:rsid w:val="00290C67"/>
    <w:rsid w:val="00291B30"/>
    <w:rsid w:val="0029212E"/>
    <w:rsid w:val="00296253"/>
    <w:rsid w:val="002A1B97"/>
    <w:rsid w:val="002A7B0A"/>
    <w:rsid w:val="002A7FD4"/>
    <w:rsid w:val="002B1CA1"/>
    <w:rsid w:val="002B7B00"/>
    <w:rsid w:val="002C50DD"/>
    <w:rsid w:val="002D050A"/>
    <w:rsid w:val="002F001E"/>
    <w:rsid w:val="003004C9"/>
    <w:rsid w:val="00345829"/>
    <w:rsid w:val="00350027"/>
    <w:rsid w:val="0035628C"/>
    <w:rsid w:val="003C6543"/>
    <w:rsid w:val="003E0764"/>
    <w:rsid w:val="003F6FDF"/>
    <w:rsid w:val="004477D3"/>
    <w:rsid w:val="00450590"/>
    <w:rsid w:val="00453BDE"/>
    <w:rsid w:val="004679AF"/>
    <w:rsid w:val="0048227B"/>
    <w:rsid w:val="00484952"/>
    <w:rsid w:val="00490DA2"/>
    <w:rsid w:val="004C46F2"/>
    <w:rsid w:val="004E2D88"/>
    <w:rsid w:val="004F1692"/>
    <w:rsid w:val="004F432D"/>
    <w:rsid w:val="005000D7"/>
    <w:rsid w:val="0050353F"/>
    <w:rsid w:val="00504F4B"/>
    <w:rsid w:val="0051592D"/>
    <w:rsid w:val="00533F57"/>
    <w:rsid w:val="005372C2"/>
    <w:rsid w:val="00540763"/>
    <w:rsid w:val="00583046"/>
    <w:rsid w:val="005A755E"/>
    <w:rsid w:val="005B2ABD"/>
    <w:rsid w:val="005C0879"/>
    <w:rsid w:val="005C3FCB"/>
    <w:rsid w:val="005F4DC5"/>
    <w:rsid w:val="00603199"/>
    <w:rsid w:val="00673DA7"/>
    <w:rsid w:val="00682637"/>
    <w:rsid w:val="00693E02"/>
    <w:rsid w:val="006A5E39"/>
    <w:rsid w:val="006B62FC"/>
    <w:rsid w:val="006C55F5"/>
    <w:rsid w:val="006F6B25"/>
    <w:rsid w:val="00716A83"/>
    <w:rsid w:val="00724487"/>
    <w:rsid w:val="0073079B"/>
    <w:rsid w:val="007357AC"/>
    <w:rsid w:val="00740ECC"/>
    <w:rsid w:val="00744766"/>
    <w:rsid w:val="00767AEA"/>
    <w:rsid w:val="007A0415"/>
    <w:rsid w:val="007B69B6"/>
    <w:rsid w:val="007D716F"/>
    <w:rsid w:val="007E7DA1"/>
    <w:rsid w:val="00803530"/>
    <w:rsid w:val="00822380"/>
    <w:rsid w:val="00824D48"/>
    <w:rsid w:val="008277C4"/>
    <w:rsid w:val="00830AFC"/>
    <w:rsid w:val="00836158"/>
    <w:rsid w:val="00842ADB"/>
    <w:rsid w:val="00843FC8"/>
    <w:rsid w:val="00844D3B"/>
    <w:rsid w:val="00862D1D"/>
    <w:rsid w:val="00882139"/>
    <w:rsid w:val="00894DA3"/>
    <w:rsid w:val="008A1B47"/>
    <w:rsid w:val="008A3400"/>
    <w:rsid w:val="008B5D89"/>
    <w:rsid w:val="008B7A61"/>
    <w:rsid w:val="008D042F"/>
    <w:rsid w:val="00900A0B"/>
    <w:rsid w:val="00923139"/>
    <w:rsid w:val="00946DAB"/>
    <w:rsid w:val="0094735D"/>
    <w:rsid w:val="009505CA"/>
    <w:rsid w:val="00962722"/>
    <w:rsid w:val="00967691"/>
    <w:rsid w:val="0097264C"/>
    <w:rsid w:val="00972E2B"/>
    <w:rsid w:val="00986B87"/>
    <w:rsid w:val="00986F0D"/>
    <w:rsid w:val="009B42DC"/>
    <w:rsid w:val="009E1CBA"/>
    <w:rsid w:val="009F103E"/>
    <w:rsid w:val="009F2ECF"/>
    <w:rsid w:val="00A37EC5"/>
    <w:rsid w:val="00A43FCF"/>
    <w:rsid w:val="00A62BED"/>
    <w:rsid w:val="00A67E58"/>
    <w:rsid w:val="00A751A9"/>
    <w:rsid w:val="00A81A01"/>
    <w:rsid w:val="00A91C1F"/>
    <w:rsid w:val="00A9721F"/>
    <w:rsid w:val="00AB3553"/>
    <w:rsid w:val="00AB5635"/>
    <w:rsid w:val="00AB5A45"/>
    <w:rsid w:val="00AB6951"/>
    <w:rsid w:val="00AD67D9"/>
    <w:rsid w:val="00AD6EAC"/>
    <w:rsid w:val="00AD7218"/>
    <w:rsid w:val="00AE7545"/>
    <w:rsid w:val="00B227C0"/>
    <w:rsid w:val="00B27E13"/>
    <w:rsid w:val="00B63B8E"/>
    <w:rsid w:val="00B6486F"/>
    <w:rsid w:val="00B67541"/>
    <w:rsid w:val="00B72135"/>
    <w:rsid w:val="00B77872"/>
    <w:rsid w:val="00B9112D"/>
    <w:rsid w:val="00B952B9"/>
    <w:rsid w:val="00B962BF"/>
    <w:rsid w:val="00BC4BFE"/>
    <w:rsid w:val="00BD5255"/>
    <w:rsid w:val="00BF2352"/>
    <w:rsid w:val="00C01540"/>
    <w:rsid w:val="00C06414"/>
    <w:rsid w:val="00C11073"/>
    <w:rsid w:val="00C11B16"/>
    <w:rsid w:val="00C1595B"/>
    <w:rsid w:val="00C24D9C"/>
    <w:rsid w:val="00C24F1D"/>
    <w:rsid w:val="00C260C1"/>
    <w:rsid w:val="00C516FD"/>
    <w:rsid w:val="00C75EF1"/>
    <w:rsid w:val="00C8467A"/>
    <w:rsid w:val="00C90A31"/>
    <w:rsid w:val="00CA3E45"/>
    <w:rsid w:val="00CA7EA5"/>
    <w:rsid w:val="00CB3FE1"/>
    <w:rsid w:val="00CD57AB"/>
    <w:rsid w:val="00CD5977"/>
    <w:rsid w:val="00CD6A27"/>
    <w:rsid w:val="00CD72F3"/>
    <w:rsid w:val="00CF5B82"/>
    <w:rsid w:val="00CF7D47"/>
    <w:rsid w:val="00D1693E"/>
    <w:rsid w:val="00D215EE"/>
    <w:rsid w:val="00D31FCA"/>
    <w:rsid w:val="00D35E33"/>
    <w:rsid w:val="00D36443"/>
    <w:rsid w:val="00D37163"/>
    <w:rsid w:val="00D501E0"/>
    <w:rsid w:val="00D55394"/>
    <w:rsid w:val="00D55D1A"/>
    <w:rsid w:val="00D65D65"/>
    <w:rsid w:val="00D853E6"/>
    <w:rsid w:val="00D93388"/>
    <w:rsid w:val="00DA1099"/>
    <w:rsid w:val="00DA376D"/>
    <w:rsid w:val="00DB47F5"/>
    <w:rsid w:val="00DC2A47"/>
    <w:rsid w:val="00DD5F1D"/>
    <w:rsid w:val="00DF042B"/>
    <w:rsid w:val="00DF5181"/>
    <w:rsid w:val="00E00AF7"/>
    <w:rsid w:val="00E01589"/>
    <w:rsid w:val="00E05DF1"/>
    <w:rsid w:val="00E23B16"/>
    <w:rsid w:val="00E31AC0"/>
    <w:rsid w:val="00E42C90"/>
    <w:rsid w:val="00E506F8"/>
    <w:rsid w:val="00E509F7"/>
    <w:rsid w:val="00E55108"/>
    <w:rsid w:val="00E81DE0"/>
    <w:rsid w:val="00E860F3"/>
    <w:rsid w:val="00E93710"/>
    <w:rsid w:val="00ED3FA1"/>
    <w:rsid w:val="00ED47F4"/>
    <w:rsid w:val="00EE3DCC"/>
    <w:rsid w:val="00F14A5F"/>
    <w:rsid w:val="00F15635"/>
    <w:rsid w:val="00F32B13"/>
    <w:rsid w:val="00F340CE"/>
    <w:rsid w:val="00F35E79"/>
    <w:rsid w:val="00F370B5"/>
    <w:rsid w:val="00F43843"/>
    <w:rsid w:val="00F655F6"/>
    <w:rsid w:val="00F821BD"/>
    <w:rsid w:val="00F87CAB"/>
    <w:rsid w:val="00F90F2C"/>
    <w:rsid w:val="00FA73B2"/>
    <w:rsid w:val="00FD52B0"/>
    <w:rsid w:val="00FD6140"/>
    <w:rsid w:val="00FD71C1"/>
    <w:rsid w:val="00FE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C00FCE"/>
  <w15:chartTrackingRefBased/>
  <w15:docId w15:val="{F42F559D-41CE-4A53-8C13-84A85E8C1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172F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11B16"/>
    <w:pPr>
      <w:spacing w:before="100" w:beforeAutospacing="1" w:after="100" w:afterAutospacing="1" w:line="240" w:lineRule="auto"/>
    </w:pPr>
    <w:rPr>
      <w:rFonts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A37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A376D"/>
    <w:rPr>
      <w:rFonts w:ascii="Segoe UI" w:hAnsi="Segoe UI" w:cs="Segoe UI"/>
      <w:sz w:val="18"/>
      <w:szCs w:val="18"/>
    </w:rPr>
  </w:style>
  <w:style w:type="table" w:styleId="a6">
    <w:name w:val="Table Grid"/>
    <w:basedOn w:val="a1"/>
    <w:uiPriority w:val="39"/>
    <w:rsid w:val="00290C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94735D"/>
    <w:rPr>
      <w:color w:val="0563C1" w:themeColor="hyperlink"/>
      <w:u w:val="single"/>
    </w:rPr>
  </w:style>
  <w:style w:type="character" w:customStyle="1" w:styleId="2">
    <w:name w:val="Основной текст (2)_"/>
    <w:basedOn w:val="a0"/>
    <w:link w:val="20"/>
    <w:rsid w:val="00946DAB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946DAB"/>
    <w:pPr>
      <w:widowControl w:val="0"/>
      <w:shd w:val="clear" w:color="auto" w:fill="FFFFFF"/>
      <w:spacing w:before="420" w:after="420" w:line="0" w:lineRule="atLeast"/>
      <w:jc w:val="both"/>
    </w:pPr>
    <w:rPr>
      <w:rFonts w:eastAsia="Times New Roman" w:cs="Times New Roman"/>
      <w:szCs w:val="28"/>
    </w:rPr>
  </w:style>
  <w:style w:type="paragraph" w:styleId="a8">
    <w:name w:val="List Paragraph"/>
    <w:basedOn w:val="a"/>
    <w:uiPriority w:val="34"/>
    <w:qFormat/>
    <w:rsid w:val="00946DAB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946D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46DAB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946D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46DAB"/>
    <w:rPr>
      <w:rFonts w:ascii="Times New Roman" w:hAnsi="Times New Roman"/>
      <w:sz w:val="28"/>
    </w:rPr>
  </w:style>
  <w:style w:type="character" w:customStyle="1" w:styleId="ad">
    <w:name w:val="Основной текст_"/>
    <w:basedOn w:val="a0"/>
    <w:link w:val="1"/>
    <w:locked/>
    <w:rsid w:val="00CA3E45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1">
    <w:name w:val="Основной текст1"/>
    <w:basedOn w:val="a"/>
    <w:link w:val="ad"/>
    <w:rsid w:val="00CA3E45"/>
    <w:pPr>
      <w:widowControl w:val="0"/>
      <w:shd w:val="clear" w:color="auto" w:fill="FFFFFF"/>
      <w:spacing w:after="0" w:line="240" w:lineRule="auto"/>
      <w:ind w:firstLine="100"/>
    </w:pPr>
    <w:rPr>
      <w:rFonts w:eastAsia="Times New Roman" w:cs="Times New Roman"/>
      <w:sz w:val="22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CD5977"/>
    <w:rPr>
      <w:color w:val="605E5C"/>
      <w:shd w:val="clear" w:color="auto" w:fill="E1DFDD"/>
    </w:rPr>
  </w:style>
  <w:style w:type="paragraph" w:styleId="ae">
    <w:name w:val="No Spacing"/>
    <w:uiPriority w:val="1"/>
    <w:qFormat/>
    <w:rsid w:val="004E2D88"/>
    <w:pPr>
      <w:spacing w:after="0" w:line="240" w:lineRule="auto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0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95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8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7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6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4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1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4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aganai89@yandex.r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&#1058;&#1072;&#1075;&#1072;&#1085;&#1072;&#1081;%202015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Таганай 2015</Template>
  <TotalTime>29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Дорога добра</cp:lastModifiedBy>
  <cp:revision>6</cp:revision>
  <cp:lastPrinted>2024-07-25T11:12:00Z</cp:lastPrinted>
  <dcterms:created xsi:type="dcterms:W3CDTF">2024-07-25T10:34:00Z</dcterms:created>
  <dcterms:modified xsi:type="dcterms:W3CDTF">2024-07-25T11:33:00Z</dcterms:modified>
</cp:coreProperties>
</file>