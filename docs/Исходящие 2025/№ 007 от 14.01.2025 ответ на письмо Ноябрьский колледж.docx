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6A8E1" w14:textId="4683E0EA" w:rsidR="00CA3E45" w:rsidRPr="0064086A" w:rsidRDefault="00CA3E45" w:rsidP="00CA3E45">
      <w:pPr>
        <w:spacing w:after="0" w:line="240" w:lineRule="auto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2763FE3" wp14:editId="7D70FB7D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7C599946" w14:textId="4604F04F" w:rsidR="00CA3E45" w:rsidRPr="0064086A" w:rsidRDefault="00CA3E45" w:rsidP="00CA3E45">
      <w:pPr>
        <w:spacing w:after="0" w:line="240" w:lineRule="auto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145A14F5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г.Ноябрьск, ул.Рабочая д.109-Б кв. 4.</w:t>
      </w:r>
    </w:p>
    <w:p w14:paraId="5EE2BEAA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 xml:space="preserve">Остановка автобуса 2, 2а, 3, 7 «ул.Муравленко», тел. 8-909-195-04-08 </w:t>
      </w:r>
    </w:p>
    <w:p w14:paraId="3BB95A6C" w14:textId="77777777" w:rsidR="00CA3E45" w:rsidRPr="0064086A" w:rsidRDefault="00CA3E45" w:rsidP="00CA3E4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bCs/>
          <w:sz w:val="16"/>
          <w:lang w:val="en-US"/>
        </w:rPr>
      </w:pPr>
      <w:r w:rsidRPr="0064086A">
        <w:rPr>
          <w:bCs/>
          <w:sz w:val="16"/>
        </w:rPr>
        <w:t>ИНН</w:t>
      </w:r>
      <w:r w:rsidRPr="0064086A">
        <w:rPr>
          <w:bCs/>
          <w:sz w:val="16"/>
          <w:lang w:val="en-US"/>
        </w:rPr>
        <w:t xml:space="preserve"> 8905998693 </w:t>
      </w:r>
      <w:r w:rsidRPr="0064086A">
        <w:rPr>
          <w:bCs/>
          <w:sz w:val="16"/>
        </w:rPr>
        <w:t>КПП</w:t>
      </w:r>
      <w:r w:rsidRPr="0064086A">
        <w:rPr>
          <w:bCs/>
          <w:sz w:val="16"/>
          <w:lang w:val="en-US"/>
        </w:rPr>
        <w:t xml:space="preserve"> 890501001 E-mail </w:t>
      </w:r>
      <w:hyperlink r:id="rId8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taganai89@yandex.ru</w:t>
        </w:r>
      </w:hyperlink>
    </w:p>
    <w:p w14:paraId="5C6014DE" w14:textId="77777777" w:rsidR="00CA3E45" w:rsidRPr="00CA7EA5" w:rsidRDefault="00CA3E45" w:rsidP="00CA3E45">
      <w:pPr>
        <w:pStyle w:val="1"/>
        <w:shd w:val="clear" w:color="auto" w:fill="auto"/>
        <w:ind w:firstLine="0"/>
        <w:rPr>
          <w:sz w:val="18"/>
          <w:szCs w:val="18"/>
          <w:lang w:val="en-US"/>
        </w:rPr>
      </w:pPr>
    </w:p>
    <w:p w14:paraId="0EC36C66" w14:textId="10AB3155" w:rsidR="004E2D88" w:rsidRDefault="004E2D88" w:rsidP="005E0526">
      <w:pPr>
        <w:pStyle w:val="ae"/>
      </w:pPr>
      <w:r>
        <w:t xml:space="preserve">Исх. </w:t>
      </w:r>
      <w:r w:rsidRPr="004E2D88">
        <w:t xml:space="preserve">№ </w:t>
      </w:r>
      <w:r w:rsidR="005E0526">
        <w:t>007</w:t>
      </w:r>
      <w:r w:rsidRPr="004E2D88">
        <w:t xml:space="preserve"> от 1</w:t>
      </w:r>
      <w:r w:rsidR="005E0526">
        <w:t>4</w:t>
      </w:r>
      <w:r w:rsidRPr="004E2D88">
        <w:t xml:space="preserve"> </w:t>
      </w:r>
      <w:r w:rsidR="005E0526">
        <w:t>января</w:t>
      </w:r>
      <w:r w:rsidRPr="004E2D88">
        <w:t xml:space="preserve"> 202</w:t>
      </w:r>
      <w:r w:rsidR="005E0526">
        <w:t>5</w:t>
      </w:r>
      <w:r w:rsidRPr="004E2D88">
        <w:t xml:space="preserve"> г.</w:t>
      </w:r>
      <w:r w:rsidR="0035628C" w:rsidRPr="004E2D88">
        <w:t xml:space="preserve"> </w:t>
      </w:r>
    </w:p>
    <w:p w14:paraId="4AEFD342" w14:textId="1ED3FFC1" w:rsidR="00CA7EA5" w:rsidRPr="004E2D88" w:rsidRDefault="004E2D88" w:rsidP="005E0526">
      <w:pPr>
        <w:pStyle w:val="ae"/>
      </w:pPr>
      <w:r>
        <w:t xml:space="preserve">На № </w:t>
      </w:r>
      <w:r w:rsidR="005E0526">
        <w:t>18 от 13</w:t>
      </w:r>
      <w:r>
        <w:t>.0</w:t>
      </w:r>
      <w:r w:rsidR="005E0526">
        <w:t>1</w:t>
      </w:r>
      <w:r>
        <w:t>.202</w:t>
      </w:r>
      <w:r w:rsidR="005E0526">
        <w:t>5</w:t>
      </w:r>
      <w:r>
        <w:t xml:space="preserve"> г.</w:t>
      </w:r>
      <w:r w:rsidR="0035628C" w:rsidRPr="004E2D88">
        <w:t xml:space="preserve">                                                                  </w:t>
      </w:r>
    </w:p>
    <w:p w14:paraId="0FE28AF5" w14:textId="77777777" w:rsidR="004E2D88" w:rsidRDefault="004E2D88" w:rsidP="00F15635">
      <w:pPr>
        <w:jc w:val="right"/>
        <w:rPr>
          <w:b/>
          <w:bCs/>
          <w:szCs w:val="28"/>
        </w:rPr>
      </w:pPr>
    </w:p>
    <w:p w14:paraId="1D1BA952" w14:textId="194F65A5" w:rsidR="004E2D88" w:rsidRPr="005E0526" w:rsidRDefault="005E0526" w:rsidP="005E0526">
      <w:pPr>
        <w:pStyle w:val="ae"/>
        <w:ind w:firstLine="2835"/>
        <w:jc w:val="right"/>
      </w:pPr>
      <w:r w:rsidRPr="005E0526">
        <w:t>Департамент образования ЯНАО</w:t>
      </w:r>
    </w:p>
    <w:p w14:paraId="43C02FD9" w14:textId="16EF1BE5" w:rsidR="005E0526" w:rsidRPr="005E0526" w:rsidRDefault="005E0526" w:rsidP="005E0526">
      <w:pPr>
        <w:pStyle w:val="ae"/>
        <w:ind w:firstLine="2835"/>
        <w:jc w:val="right"/>
      </w:pPr>
      <w:r>
        <w:t>ГБПОУ ЯНАО</w:t>
      </w:r>
    </w:p>
    <w:p w14:paraId="21C7C47A" w14:textId="1406462A" w:rsidR="005E0526" w:rsidRPr="005E0526" w:rsidRDefault="005E0526" w:rsidP="005E0526">
      <w:pPr>
        <w:pStyle w:val="ae"/>
        <w:ind w:firstLine="2835"/>
        <w:jc w:val="right"/>
      </w:pPr>
      <w:r w:rsidRPr="005E0526">
        <w:t>«Ноябрьский колледж профессиональных</w:t>
      </w:r>
    </w:p>
    <w:p w14:paraId="561688B6" w14:textId="69AB035D" w:rsidR="005E0526" w:rsidRPr="005E0526" w:rsidRDefault="005E0526" w:rsidP="005E0526">
      <w:pPr>
        <w:pStyle w:val="ae"/>
        <w:ind w:firstLine="2835"/>
        <w:jc w:val="right"/>
      </w:pPr>
      <w:r w:rsidRPr="005E0526">
        <w:t>и информационных технологий»</w:t>
      </w:r>
    </w:p>
    <w:p w14:paraId="055B8493" w14:textId="77777777" w:rsidR="004E2D88" w:rsidRDefault="004E2D88" w:rsidP="004E2D88">
      <w:pPr>
        <w:rPr>
          <w:b/>
          <w:bCs/>
        </w:rPr>
      </w:pPr>
    </w:p>
    <w:p w14:paraId="435E5F11" w14:textId="3B5253CA" w:rsidR="004477D3" w:rsidRPr="00CA7EA5" w:rsidRDefault="004477D3" w:rsidP="004E2D88">
      <w:pPr>
        <w:ind w:firstLine="4820"/>
        <w:jc w:val="both"/>
        <w:rPr>
          <w:b/>
          <w:bCs/>
          <w:szCs w:val="28"/>
        </w:rPr>
      </w:pPr>
    </w:p>
    <w:p w14:paraId="3D8B8407" w14:textId="49E23E27" w:rsidR="005E0526" w:rsidRDefault="004E2D88" w:rsidP="004E2D88">
      <w:pPr>
        <w:pStyle w:val="ae"/>
        <w:jc w:val="both"/>
      </w:pPr>
      <w:r>
        <w:tab/>
        <w:t>В ответ на ваше письмо</w:t>
      </w:r>
      <w:r w:rsidR="005E0526">
        <w:t xml:space="preserve">, </w:t>
      </w:r>
      <w:r w:rsidR="005E0526" w:rsidRPr="004477D3">
        <w:t xml:space="preserve">Региональная корпоративная общественная организация </w:t>
      </w:r>
      <w:r w:rsidR="00B91FA1">
        <w:t>«</w:t>
      </w:r>
      <w:r w:rsidR="005E0526" w:rsidRPr="004477D3">
        <w:t>Центр информационной поддержки «Таганай»,</w:t>
      </w:r>
      <w:r w:rsidR="00B96E04">
        <w:t xml:space="preserve"> направляет вам информацию о представителе</w:t>
      </w:r>
      <w:r w:rsidR="005E0526" w:rsidRPr="004477D3">
        <w:t xml:space="preserve"> </w:t>
      </w:r>
      <w:r w:rsidR="005E0526">
        <w:t xml:space="preserve">для включения в состав комиссии по обследованию и паспортизации объектов колледжа. </w:t>
      </w:r>
    </w:p>
    <w:p w14:paraId="594E02F8" w14:textId="77777777" w:rsidR="00B91FA1" w:rsidRDefault="00B91FA1" w:rsidP="004E2D88">
      <w:pPr>
        <w:pStyle w:val="ae"/>
        <w:jc w:val="both"/>
      </w:pPr>
    </w:p>
    <w:p w14:paraId="060048DE" w14:textId="091843E8" w:rsidR="00B96E04" w:rsidRDefault="00B96E04" w:rsidP="004E2D88">
      <w:pPr>
        <w:pStyle w:val="ae"/>
        <w:jc w:val="both"/>
      </w:pPr>
      <w:r>
        <w:t xml:space="preserve">- Ф.И.О. </w:t>
      </w:r>
      <w:r w:rsidR="00B91FA1">
        <w:t>Богдановский Сергей Викторович;</w:t>
      </w:r>
    </w:p>
    <w:p w14:paraId="5899DDFA" w14:textId="02F1D249" w:rsidR="00B91FA1" w:rsidRDefault="00B91FA1" w:rsidP="004E2D88">
      <w:pPr>
        <w:pStyle w:val="ae"/>
        <w:jc w:val="both"/>
      </w:pPr>
      <w:r>
        <w:t>- должность: Председатель;</w:t>
      </w:r>
    </w:p>
    <w:p w14:paraId="78B9CA34" w14:textId="3A198873" w:rsidR="00B91FA1" w:rsidRDefault="00B91FA1" w:rsidP="004E2D88">
      <w:pPr>
        <w:pStyle w:val="ae"/>
        <w:jc w:val="both"/>
      </w:pPr>
      <w:r>
        <w:t>- телефон: 8-909-195-04-08</w:t>
      </w:r>
    </w:p>
    <w:p w14:paraId="0CEBAE03" w14:textId="77777777" w:rsidR="005F4DC5" w:rsidRDefault="005F4DC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3551280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E41A4F6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79B8CCF0" w14:textId="6073CA1F" w:rsidR="00CA3E45" w:rsidRDefault="004477D3" w:rsidP="005F4DC5">
      <w:pPr>
        <w:pStyle w:val="20"/>
        <w:shd w:val="clear" w:color="auto" w:fill="auto"/>
        <w:spacing w:before="0" w:after="0" w:line="360" w:lineRule="auto"/>
        <w:ind w:firstLine="284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3E45">
        <w:rPr>
          <w:szCs w:val="26"/>
        </w:rPr>
        <w:t>Председатель РКООИ ЦИП «Таганай»</w:t>
      </w:r>
    </w:p>
    <w:p w14:paraId="7E223536" w14:textId="477F48DD" w:rsidR="00CA3E45" w:rsidRDefault="004477D3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7EA5">
        <w:rPr>
          <w:szCs w:val="26"/>
        </w:rPr>
        <w:t xml:space="preserve">С.В. </w:t>
      </w:r>
      <w:r w:rsidR="00CA3E45">
        <w:rPr>
          <w:szCs w:val="26"/>
        </w:rPr>
        <w:t xml:space="preserve">Богдановский </w:t>
      </w:r>
    </w:p>
    <w:sectPr w:rsidR="00CA3E45" w:rsidSect="00504F4B">
      <w:footerReference w:type="default" r:id="rId9"/>
      <w:pgSz w:w="11906" w:h="16838"/>
      <w:pgMar w:top="709" w:right="850" w:bottom="568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90B5ED" w14:textId="77777777" w:rsidR="006E7D31" w:rsidRDefault="006E7D31" w:rsidP="00946DAB">
      <w:pPr>
        <w:spacing w:after="0" w:line="240" w:lineRule="auto"/>
      </w:pPr>
      <w:r>
        <w:separator/>
      </w:r>
    </w:p>
  </w:endnote>
  <w:endnote w:type="continuationSeparator" w:id="0">
    <w:p w14:paraId="5EB974EF" w14:textId="77777777" w:rsidR="006E7D31" w:rsidRDefault="006E7D31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71417027"/>
      <w:docPartObj>
        <w:docPartGallery w:val="Page Numbers (Bottom of Page)"/>
        <w:docPartUnique/>
      </w:docPartObj>
    </w:sdtPr>
    <w:sdtContent>
      <w:p w14:paraId="731BAC6F" w14:textId="31450329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A5F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0C7338" w14:textId="77777777" w:rsidR="006E7D31" w:rsidRDefault="006E7D31" w:rsidP="00946DAB">
      <w:pPr>
        <w:spacing w:after="0" w:line="240" w:lineRule="auto"/>
      </w:pPr>
      <w:r>
        <w:separator/>
      </w:r>
    </w:p>
  </w:footnote>
  <w:footnote w:type="continuationSeparator" w:id="0">
    <w:p w14:paraId="3CD2E59E" w14:textId="77777777" w:rsidR="006E7D31" w:rsidRDefault="006E7D31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035F"/>
    <w:multiLevelType w:val="hybridMultilevel"/>
    <w:tmpl w:val="40009C04"/>
    <w:lvl w:ilvl="0" w:tplc="193A19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119060386">
    <w:abstractNumId w:val="6"/>
  </w:num>
  <w:num w:numId="2" w16cid:durableId="865798951">
    <w:abstractNumId w:val="8"/>
  </w:num>
  <w:num w:numId="3" w16cid:durableId="1527790896">
    <w:abstractNumId w:val="1"/>
  </w:num>
  <w:num w:numId="4" w16cid:durableId="100145683">
    <w:abstractNumId w:val="9"/>
  </w:num>
  <w:num w:numId="5" w16cid:durableId="116993980">
    <w:abstractNumId w:val="3"/>
  </w:num>
  <w:num w:numId="6" w16cid:durableId="587077567">
    <w:abstractNumId w:val="2"/>
  </w:num>
  <w:num w:numId="7" w16cid:durableId="1984848659">
    <w:abstractNumId w:val="4"/>
  </w:num>
  <w:num w:numId="8" w16cid:durableId="479687535">
    <w:abstractNumId w:val="0"/>
  </w:num>
  <w:num w:numId="9" w16cid:durableId="1461729436">
    <w:abstractNumId w:val="7"/>
  </w:num>
  <w:num w:numId="10" w16cid:durableId="1841962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20CF0"/>
    <w:rsid w:val="00022426"/>
    <w:rsid w:val="00027999"/>
    <w:rsid w:val="00063DB5"/>
    <w:rsid w:val="00072532"/>
    <w:rsid w:val="0007305F"/>
    <w:rsid w:val="000922CC"/>
    <w:rsid w:val="000A172F"/>
    <w:rsid w:val="000B2D96"/>
    <w:rsid w:val="000B3C7E"/>
    <w:rsid w:val="000B5A90"/>
    <w:rsid w:val="000B7FE5"/>
    <w:rsid w:val="000C76FD"/>
    <w:rsid w:val="000C78B0"/>
    <w:rsid w:val="000E0FCA"/>
    <w:rsid w:val="000F5C48"/>
    <w:rsid w:val="00101A5F"/>
    <w:rsid w:val="00134C24"/>
    <w:rsid w:val="00145424"/>
    <w:rsid w:val="001818FA"/>
    <w:rsid w:val="001C508E"/>
    <w:rsid w:val="001F3C10"/>
    <w:rsid w:val="00207333"/>
    <w:rsid w:val="00212474"/>
    <w:rsid w:val="002320E4"/>
    <w:rsid w:val="0023460C"/>
    <w:rsid w:val="00256A7A"/>
    <w:rsid w:val="002643CA"/>
    <w:rsid w:val="00277A8E"/>
    <w:rsid w:val="00280283"/>
    <w:rsid w:val="0028362E"/>
    <w:rsid w:val="002867EC"/>
    <w:rsid w:val="00290C67"/>
    <w:rsid w:val="0029212E"/>
    <w:rsid w:val="002A1B97"/>
    <w:rsid w:val="002A7B0A"/>
    <w:rsid w:val="002A7FD4"/>
    <w:rsid w:val="002B1CA1"/>
    <w:rsid w:val="002B7B00"/>
    <w:rsid w:val="002C50DD"/>
    <w:rsid w:val="002D050A"/>
    <w:rsid w:val="002F001E"/>
    <w:rsid w:val="003004C9"/>
    <w:rsid w:val="00345829"/>
    <w:rsid w:val="00350027"/>
    <w:rsid w:val="0035628C"/>
    <w:rsid w:val="003C6543"/>
    <w:rsid w:val="003E0764"/>
    <w:rsid w:val="003F6FDF"/>
    <w:rsid w:val="004477D3"/>
    <w:rsid w:val="00450590"/>
    <w:rsid w:val="00453BDE"/>
    <w:rsid w:val="004679AF"/>
    <w:rsid w:val="0048227B"/>
    <w:rsid w:val="00484952"/>
    <w:rsid w:val="00490DA2"/>
    <w:rsid w:val="004C46F2"/>
    <w:rsid w:val="004E2D88"/>
    <w:rsid w:val="004E3479"/>
    <w:rsid w:val="004F1692"/>
    <w:rsid w:val="004F432D"/>
    <w:rsid w:val="0050353F"/>
    <w:rsid w:val="00504F4B"/>
    <w:rsid w:val="0051592D"/>
    <w:rsid w:val="00533F57"/>
    <w:rsid w:val="005372C2"/>
    <w:rsid w:val="00540763"/>
    <w:rsid w:val="00583046"/>
    <w:rsid w:val="005A755E"/>
    <w:rsid w:val="005B2ABD"/>
    <w:rsid w:val="005C0879"/>
    <w:rsid w:val="005C3FCB"/>
    <w:rsid w:val="005E0526"/>
    <w:rsid w:val="005F4DC5"/>
    <w:rsid w:val="00603199"/>
    <w:rsid w:val="00673DA7"/>
    <w:rsid w:val="00682637"/>
    <w:rsid w:val="00693E02"/>
    <w:rsid w:val="006A5E39"/>
    <w:rsid w:val="006B62FC"/>
    <w:rsid w:val="006C55F5"/>
    <w:rsid w:val="006E7D31"/>
    <w:rsid w:val="006F6B25"/>
    <w:rsid w:val="00716A83"/>
    <w:rsid w:val="00724487"/>
    <w:rsid w:val="0073079B"/>
    <w:rsid w:val="007357AC"/>
    <w:rsid w:val="00740ECC"/>
    <w:rsid w:val="00744766"/>
    <w:rsid w:val="007A0415"/>
    <w:rsid w:val="007B69B6"/>
    <w:rsid w:val="007D716F"/>
    <w:rsid w:val="007E7DA1"/>
    <w:rsid w:val="00803530"/>
    <w:rsid w:val="00822380"/>
    <w:rsid w:val="00824D48"/>
    <w:rsid w:val="008277C4"/>
    <w:rsid w:val="00830AFC"/>
    <w:rsid w:val="00836158"/>
    <w:rsid w:val="00842ADB"/>
    <w:rsid w:val="00844D3B"/>
    <w:rsid w:val="00862D1D"/>
    <w:rsid w:val="00882139"/>
    <w:rsid w:val="00894DA3"/>
    <w:rsid w:val="008A1B47"/>
    <w:rsid w:val="008A3400"/>
    <w:rsid w:val="008B5D89"/>
    <w:rsid w:val="008B7A61"/>
    <w:rsid w:val="008D042F"/>
    <w:rsid w:val="00900A0B"/>
    <w:rsid w:val="00923139"/>
    <w:rsid w:val="00946DAB"/>
    <w:rsid w:val="0094735D"/>
    <w:rsid w:val="009505CA"/>
    <w:rsid w:val="00962722"/>
    <w:rsid w:val="0097264C"/>
    <w:rsid w:val="00972E2B"/>
    <w:rsid w:val="00986F0D"/>
    <w:rsid w:val="009B42DC"/>
    <w:rsid w:val="009E1CBA"/>
    <w:rsid w:val="009F103E"/>
    <w:rsid w:val="009F2ECF"/>
    <w:rsid w:val="00A37EC5"/>
    <w:rsid w:val="00A43FCF"/>
    <w:rsid w:val="00A62BED"/>
    <w:rsid w:val="00A67E58"/>
    <w:rsid w:val="00A751A9"/>
    <w:rsid w:val="00A81A01"/>
    <w:rsid w:val="00A91C1F"/>
    <w:rsid w:val="00A9721F"/>
    <w:rsid w:val="00AB3553"/>
    <w:rsid w:val="00AB5635"/>
    <w:rsid w:val="00AB5A45"/>
    <w:rsid w:val="00AB6951"/>
    <w:rsid w:val="00AD67D9"/>
    <w:rsid w:val="00AD6EAC"/>
    <w:rsid w:val="00AD7218"/>
    <w:rsid w:val="00AE7545"/>
    <w:rsid w:val="00B227C0"/>
    <w:rsid w:val="00B27E13"/>
    <w:rsid w:val="00B5183D"/>
    <w:rsid w:val="00B63B8E"/>
    <w:rsid w:val="00B6486F"/>
    <w:rsid w:val="00B67541"/>
    <w:rsid w:val="00B72135"/>
    <w:rsid w:val="00B77872"/>
    <w:rsid w:val="00B9112D"/>
    <w:rsid w:val="00B91FA1"/>
    <w:rsid w:val="00B952B9"/>
    <w:rsid w:val="00B962BF"/>
    <w:rsid w:val="00B96E04"/>
    <w:rsid w:val="00BC4BFE"/>
    <w:rsid w:val="00BD5255"/>
    <w:rsid w:val="00BF2352"/>
    <w:rsid w:val="00C01540"/>
    <w:rsid w:val="00C06414"/>
    <w:rsid w:val="00C11073"/>
    <w:rsid w:val="00C11B16"/>
    <w:rsid w:val="00C1595B"/>
    <w:rsid w:val="00C24D9C"/>
    <w:rsid w:val="00C24F1D"/>
    <w:rsid w:val="00C260C1"/>
    <w:rsid w:val="00C516FD"/>
    <w:rsid w:val="00C75EF1"/>
    <w:rsid w:val="00C8467A"/>
    <w:rsid w:val="00C90A31"/>
    <w:rsid w:val="00CA3E45"/>
    <w:rsid w:val="00CA7EA5"/>
    <w:rsid w:val="00CB3FE1"/>
    <w:rsid w:val="00CD57AB"/>
    <w:rsid w:val="00CD5977"/>
    <w:rsid w:val="00CD6A27"/>
    <w:rsid w:val="00CD72F3"/>
    <w:rsid w:val="00CF5B82"/>
    <w:rsid w:val="00CF7D47"/>
    <w:rsid w:val="00D1693E"/>
    <w:rsid w:val="00D215EE"/>
    <w:rsid w:val="00D31FCA"/>
    <w:rsid w:val="00D35E33"/>
    <w:rsid w:val="00D37163"/>
    <w:rsid w:val="00D55394"/>
    <w:rsid w:val="00D55D1A"/>
    <w:rsid w:val="00D65D65"/>
    <w:rsid w:val="00D853E6"/>
    <w:rsid w:val="00D93388"/>
    <w:rsid w:val="00DA1099"/>
    <w:rsid w:val="00DA376D"/>
    <w:rsid w:val="00DB47F5"/>
    <w:rsid w:val="00DC2A47"/>
    <w:rsid w:val="00DD5F1D"/>
    <w:rsid w:val="00E00AF7"/>
    <w:rsid w:val="00E01589"/>
    <w:rsid w:val="00E05DF1"/>
    <w:rsid w:val="00E23B16"/>
    <w:rsid w:val="00E31AC0"/>
    <w:rsid w:val="00E42C90"/>
    <w:rsid w:val="00E506F8"/>
    <w:rsid w:val="00E55108"/>
    <w:rsid w:val="00E81DE0"/>
    <w:rsid w:val="00E93710"/>
    <w:rsid w:val="00ED3FA1"/>
    <w:rsid w:val="00ED47F4"/>
    <w:rsid w:val="00EE3DCC"/>
    <w:rsid w:val="00F14A5F"/>
    <w:rsid w:val="00F15635"/>
    <w:rsid w:val="00F32B13"/>
    <w:rsid w:val="00F340CE"/>
    <w:rsid w:val="00F35E79"/>
    <w:rsid w:val="00F370B5"/>
    <w:rsid w:val="00F43843"/>
    <w:rsid w:val="00F655F6"/>
    <w:rsid w:val="00F821BD"/>
    <w:rsid w:val="00F87CAB"/>
    <w:rsid w:val="00F90F2C"/>
    <w:rsid w:val="00FA73B2"/>
    <w:rsid w:val="00FD52B0"/>
    <w:rsid w:val="00FD6140"/>
    <w:rsid w:val="00FD71C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">
    <w:name w:val="Основной текст (2)_"/>
    <w:basedOn w:val="a0"/>
    <w:link w:val="20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"/>
    <w:locked/>
    <w:rsid w:val="00CA3E4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d"/>
    <w:rsid w:val="00CA3E45"/>
    <w:pPr>
      <w:widowControl w:val="0"/>
      <w:shd w:val="clear" w:color="auto" w:fill="FFFFFF"/>
      <w:spacing w:after="0" w:line="240" w:lineRule="auto"/>
      <w:ind w:firstLine="100"/>
    </w:pPr>
    <w:rPr>
      <w:rFonts w:eastAsia="Times New Roman" w:cs="Times New Roman"/>
      <w:sz w:val="22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D5977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4E2D88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</Template>
  <TotalTime>32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Дорога добра</cp:lastModifiedBy>
  <cp:revision>4</cp:revision>
  <cp:lastPrinted>2025-01-14T10:30:00Z</cp:lastPrinted>
  <dcterms:created xsi:type="dcterms:W3CDTF">2024-03-11T06:51:00Z</dcterms:created>
  <dcterms:modified xsi:type="dcterms:W3CDTF">2025-01-14T10:30:00Z</dcterms:modified>
</cp:coreProperties>
</file>