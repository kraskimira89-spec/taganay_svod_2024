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292F5A3F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>Ноябрьск, ул.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>Рабочая д.109-Б кв. 4.</w:t>
      </w:r>
    </w:p>
    <w:p w14:paraId="5EE2BEAA" w14:textId="18A5DA43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Остановка автобуса 2, 2а, 3, 7 «ул.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 xml:space="preserve">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41491C09" w:rsidR="004E2D88" w:rsidRDefault="004E2D88" w:rsidP="005E0526">
      <w:pPr>
        <w:pStyle w:val="ae"/>
      </w:pPr>
      <w:r>
        <w:t xml:space="preserve">Исх. </w:t>
      </w:r>
      <w:r w:rsidRPr="004E2D88">
        <w:t xml:space="preserve">№ </w:t>
      </w:r>
      <w:r w:rsidR="007731B7">
        <w:t>14</w:t>
      </w:r>
      <w:r w:rsidRPr="004E2D88">
        <w:t xml:space="preserve"> от </w:t>
      </w:r>
      <w:r w:rsidR="007731B7">
        <w:t>06</w:t>
      </w:r>
      <w:r w:rsidRPr="004E2D88">
        <w:t xml:space="preserve"> </w:t>
      </w:r>
      <w:r w:rsidR="007731B7">
        <w:t>февраля</w:t>
      </w:r>
      <w:r w:rsidRPr="004E2D88">
        <w:t xml:space="preserve"> 202</w:t>
      </w:r>
      <w:r w:rsidR="005E0526">
        <w:t>5</w:t>
      </w:r>
      <w:r w:rsidRPr="004E2D88">
        <w:t xml:space="preserve"> г.</w:t>
      </w:r>
      <w:r w:rsidR="0035628C" w:rsidRPr="004E2D88">
        <w:t xml:space="preserve"> </w:t>
      </w:r>
    </w:p>
    <w:p w14:paraId="4AEFD342" w14:textId="585FB1C0" w:rsidR="00CA7EA5" w:rsidRPr="004E2D88" w:rsidRDefault="004E2D88" w:rsidP="005E0526">
      <w:pPr>
        <w:pStyle w:val="ae"/>
      </w:pPr>
      <w:r>
        <w:t xml:space="preserve">На № </w:t>
      </w:r>
      <w:r w:rsidR="007731B7">
        <w:t>89-0756/01-08/326</w:t>
      </w:r>
      <w:r w:rsidR="005E0526">
        <w:t xml:space="preserve"> от </w:t>
      </w:r>
      <w:r w:rsidR="007731B7">
        <w:t>06</w:t>
      </w:r>
      <w:r>
        <w:t>.0</w:t>
      </w:r>
      <w:r w:rsidR="007731B7">
        <w:t>2</w:t>
      </w:r>
      <w:r>
        <w:t>.202</w:t>
      </w:r>
      <w:r w:rsidR="005E0526">
        <w:t>5</w:t>
      </w:r>
      <w:r>
        <w:t xml:space="preserve"> г.</w:t>
      </w:r>
      <w:r w:rsidR="0035628C" w:rsidRPr="004E2D88">
        <w:t xml:space="preserve">                                                                  </w:t>
      </w:r>
    </w:p>
    <w:p w14:paraId="0FE28AF5" w14:textId="77777777" w:rsidR="004E2D88" w:rsidRDefault="004E2D88" w:rsidP="00F15635">
      <w:pPr>
        <w:jc w:val="right"/>
        <w:rPr>
          <w:b/>
          <w:bCs/>
          <w:szCs w:val="28"/>
        </w:rPr>
      </w:pPr>
    </w:p>
    <w:p w14:paraId="43C02FD9" w14:textId="7B53CEDC" w:rsidR="005E0526" w:rsidRDefault="007731B7" w:rsidP="005E0526">
      <w:pPr>
        <w:pStyle w:val="ae"/>
        <w:ind w:firstLine="2835"/>
        <w:jc w:val="right"/>
      </w:pPr>
      <w:r>
        <w:t>ГБУ ЯНАО «ЦСОН «Гармония»</w:t>
      </w:r>
    </w:p>
    <w:p w14:paraId="3385D2A7" w14:textId="5F24BE70" w:rsidR="007731B7" w:rsidRPr="005E0526" w:rsidRDefault="007731B7" w:rsidP="005E0526">
      <w:pPr>
        <w:pStyle w:val="ae"/>
        <w:ind w:firstLine="2835"/>
        <w:jc w:val="right"/>
      </w:pPr>
      <w:r>
        <w:t>В МО г. Ноябрьск»</w:t>
      </w:r>
    </w:p>
    <w:p w14:paraId="055B8493" w14:textId="77777777" w:rsidR="004E2D88" w:rsidRDefault="004E2D88" w:rsidP="004E2D88">
      <w:pPr>
        <w:rPr>
          <w:b/>
          <w:bCs/>
        </w:rPr>
      </w:pP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3A8751C4" w14:textId="77777777" w:rsidR="007731B7" w:rsidRDefault="004E2D88" w:rsidP="007731B7">
      <w:pPr>
        <w:pStyle w:val="ae"/>
        <w:jc w:val="both"/>
      </w:pPr>
      <w:r>
        <w:tab/>
        <w:t>В ответ на ваше письмо</w:t>
      </w:r>
      <w:r w:rsidR="005E0526">
        <w:t xml:space="preserve">, </w:t>
      </w:r>
      <w:r w:rsidR="005E0526" w:rsidRPr="004477D3">
        <w:t xml:space="preserve">Региональная корпоративная общественная организация </w:t>
      </w:r>
      <w:r w:rsidR="00B91FA1">
        <w:t>«</w:t>
      </w:r>
      <w:r w:rsidR="005E0526" w:rsidRPr="004477D3">
        <w:t>Центр информационной поддержки «Таганай»,</w:t>
      </w:r>
      <w:r w:rsidR="007731B7">
        <w:t xml:space="preserve"> </w:t>
      </w:r>
      <w:r w:rsidR="007731B7" w:rsidRPr="007731B7">
        <w:t>в рамках заключенного соглашения об информационном сотрудничестве, проси</w:t>
      </w:r>
      <w:r w:rsidR="007731B7">
        <w:t>т</w:t>
      </w:r>
      <w:r w:rsidR="007731B7" w:rsidRPr="007731B7">
        <w:t xml:space="preserve"> включить участников нашей организации в данный семинар</w:t>
      </w:r>
      <w:r w:rsidR="007731B7">
        <w:t>.</w:t>
      </w:r>
      <w:r w:rsidR="007731B7" w:rsidRPr="007731B7">
        <w:t xml:space="preserve"> </w:t>
      </w:r>
      <w:r w:rsidR="007731B7">
        <w:t>А</w:t>
      </w:r>
      <w:r w:rsidR="007731B7" w:rsidRPr="007731B7">
        <w:t xml:space="preserve"> также разместить на время проведения вебинара</w:t>
      </w:r>
      <w:r w:rsidR="007731B7">
        <w:t>,</w:t>
      </w:r>
      <w:r w:rsidR="007731B7" w:rsidRPr="007731B7">
        <w:t xml:space="preserve"> переносной стенд и буклеты для участников. </w:t>
      </w:r>
      <w:r w:rsidR="007731B7">
        <w:t>П</w:t>
      </w:r>
      <w:r w:rsidR="007731B7" w:rsidRPr="007731B7">
        <w:t xml:space="preserve">редусмотреть возможность презентации 10 минут услуг центра реабилитации Энтузиастов 75. </w:t>
      </w:r>
    </w:p>
    <w:p w14:paraId="019CC1F0" w14:textId="13C9A9E4" w:rsidR="007731B7" w:rsidRPr="007731B7" w:rsidRDefault="007731B7" w:rsidP="007731B7">
      <w:pPr>
        <w:pStyle w:val="ae"/>
        <w:ind w:firstLine="567"/>
        <w:jc w:val="both"/>
      </w:pPr>
      <w:r w:rsidRPr="007731B7">
        <w:t>Фотосъёмка будет обеспечена в лучшем виде.</w:t>
      </w:r>
    </w:p>
    <w:p w14:paraId="5A563C31" w14:textId="77777777" w:rsidR="007731B7" w:rsidRDefault="007731B7" w:rsidP="004E2D88">
      <w:pPr>
        <w:pStyle w:val="ae"/>
        <w:jc w:val="both"/>
      </w:pPr>
    </w:p>
    <w:p w14:paraId="0CEBAE03" w14:textId="77777777" w:rsidR="005F4DC5" w:rsidRDefault="005F4DC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sectPr w:rsidR="00CA3E45" w:rsidSect="00504F4B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24828" w14:textId="77777777" w:rsidR="009125D8" w:rsidRDefault="009125D8" w:rsidP="00946DAB">
      <w:pPr>
        <w:spacing w:after="0" w:line="240" w:lineRule="auto"/>
      </w:pPr>
      <w:r>
        <w:separator/>
      </w:r>
    </w:p>
  </w:endnote>
  <w:endnote w:type="continuationSeparator" w:id="0">
    <w:p w14:paraId="275106E3" w14:textId="77777777" w:rsidR="009125D8" w:rsidRDefault="009125D8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415A8" w14:textId="77777777" w:rsidR="009125D8" w:rsidRDefault="009125D8" w:rsidP="00946DAB">
      <w:pPr>
        <w:spacing w:after="0" w:line="240" w:lineRule="auto"/>
      </w:pPr>
      <w:r>
        <w:separator/>
      </w:r>
    </w:p>
  </w:footnote>
  <w:footnote w:type="continuationSeparator" w:id="0">
    <w:p w14:paraId="53140067" w14:textId="77777777" w:rsidR="009125D8" w:rsidRDefault="009125D8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4C24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212E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E3479"/>
    <w:rsid w:val="004F1692"/>
    <w:rsid w:val="004F432D"/>
    <w:rsid w:val="0050353F"/>
    <w:rsid w:val="00504F4B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E0526"/>
    <w:rsid w:val="005F4DC5"/>
    <w:rsid w:val="00603199"/>
    <w:rsid w:val="00670262"/>
    <w:rsid w:val="00673DA7"/>
    <w:rsid w:val="00682637"/>
    <w:rsid w:val="00693E02"/>
    <w:rsid w:val="006A5E39"/>
    <w:rsid w:val="006B62FC"/>
    <w:rsid w:val="006C55F5"/>
    <w:rsid w:val="006E7D31"/>
    <w:rsid w:val="006F6B25"/>
    <w:rsid w:val="00716A83"/>
    <w:rsid w:val="00724487"/>
    <w:rsid w:val="0073079B"/>
    <w:rsid w:val="007357AC"/>
    <w:rsid w:val="00740ECC"/>
    <w:rsid w:val="00744766"/>
    <w:rsid w:val="007731B7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125D8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5183D"/>
    <w:rsid w:val="00B63B8E"/>
    <w:rsid w:val="00B6486F"/>
    <w:rsid w:val="00B67541"/>
    <w:rsid w:val="00B72135"/>
    <w:rsid w:val="00B77872"/>
    <w:rsid w:val="00B9112D"/>
    <w:rsid w:val="00B91FA1"/>
    <w:rsid w:val="00B952B9"/>
    <w:rsid w:val="00B962BF"/>
    <w:rsid w:val="00B96E04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08F0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8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2</cp:revision>
  <cp:lastPrinted>2025-01-14T10:30:00Z</cp:lastPrinted>
  <dcterms:created xsi:type="dcterms:W3CDTF">2025-02-06T10:28:00Z</dcterms:created>
  <dcterms:modified xsi:type="dcterms:W3CDTF">2025-02-06T10:28:00Z</dcterms:modified>
</cp:coreProperties>
</file>