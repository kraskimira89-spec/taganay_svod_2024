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A8E1" w14:textId="4683E0EA" w:rsidR="00CA3E45" w:rsidRPr="0064086A" w:rsidRDefault="00CA3E45" w:rsidP="00CA3E45">
      <w:pPr>
        <w:spacing w:after="0" w:line="240" w:lineRule="auto"/>
        <w:jc w:val="center"/>
        <w:rPr>
          <w:b/>
          <w:bCs/>
        </w:rPr>
      </w:pPr>
      <w:r w:rsidRPr="00053A55">
        <w:rPr>
          <w:rFonts w:eastAsia="Times New Roman"/>
          <w:noProof/>
          <w:color w:val="323E4F" w:themeColor="text2" w:themeShade="BF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02763FE3" wp14:editId="7D70FB7D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86A">
        <w:rPr>
          <w:b/>
          <w:bCs/>
        </w:rPr>
        <w:t>Региональная корпоративная общественная организация инвалидов</w:t>
      </w:r>
    </w:p>
    <w:p w14:paraId="7C599946" w14:textId="4604F04F" w:rsidR="00CA3E45" w:rsidRPr="0064086A" w:rsidRDefault="00CA3E45" w:rsidP="00CA3E45">
      <w:pPr>
        <w:spacing w:after="0" w:line="240" w:lineRule="auto"/>
        <w:ind w:firstLine="709"/>
        <w:jc w:val="center"/>
        <w:rPr>
          <w:b/>
          <w:bCs/>
        </w:rPr>
      </w:pPr>
      <w:r w:rsidRPr="0064086A">
        <w:rPr>
          <w:b/>
          <w:bCs/>
        </w:rPr>
        <w:t>Центр информационной поддержки «Таганай»</w:t>
      </w:r>
    </w:p>
    <w:p w14:paraId="145A14F5" w14:textId="292F5A3F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629804, Ямало-Ненецкий АО, г.</w:t>
      </w:r>
      <w:r w:rsidR="007731B7">
        <w:rPr>
          <w:bCs/>
          <w:sz w:val="16"/>
        </w:rPr>
        <w:t xml:space="preserve"> </w:t>
      </w:r>
      <w:r w:rsidRPr="0064086A">
        <w:rPr>
          <w:bCs/>
          <w:sz w:val="16"/>
        </w:rPr>
        <w:t>Ноябрьск, ул.</w:t>
      </w:r>
      <w:r w:rsidR="007731B7">
        <w:rPr>
          <w:bCs/>
          <w:sz w:val="16"/>
        </w:rPr>
        <w:t xml:space="preserve"> </w:t>
      </w:r>
      <w:r w:rsidRPr="0064086A">
        <w:rPr>
          <w:bCs/>
          <w:sz w:val="16"/>
        </w:rPr>
        <w:t>Рабочая д.109-Б кв. 4.</w:t>
      </w:r>
    </w:p>
    <w:p w14:paraId="5EE2BEAA" w14:textId="18A5DA43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Остановка автобуса 2, 2а, 3, 7 «ул.</w:t>
      </w:r>
      <w:r w:rsidR="007731B7">
        <w:rPr>
          <w:bCs/>
          <w:sz w:val="16"/>
        </w:rPr>
        <w:t xml:space="preserve"> </w:t>
      </w:r>
      <w:r w:rsidRPr="0064086A">
        <w:rPr>
          <w:bCs/>
          <w:sz w:val="16"/>
        </w:rPr>
        <w:t xml:space="preserve">Муравленко», тел. 8-909-195-04-08 </w:t>
      </w:r>
    </w:p>
    <w:p w14:paraId="3BB95A6C" w14:textId="77777777" w:rsidR="00CA3E45" w:rsidRPr="00BE3D68" w:rsidRDefault="00CA3E45" w:rsidP="00CA3E45">
      <w:pPr>
        <w:pBdr>
          <w:bottom w:val="single" w:sz="12" w:space="1" w:color="auto"/>
        </w:pBd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ИНН</w:t>
      </w:r>
      <w:r w:rsidRPr="00BE3D68">
        <w:rPr>
          <w:bCs/>
          <w:sz w:val="16"/>
        </w:rPr>
        <w:t xml:space="preserve"> 8905998693 </w:t>
      </w:r>
      <w:r w:rsidRPr="0064086A">
        <w:rPr>
          <w:bCs/>
          <w:sz w:val="16"/>
        </w:rPr>
        <w:t>КПП</w:t>
      </w:r>
      <w:r w:rsidRPr="00BE3D68">
        <w:rPr>
          <w:bCs/>
          <w:sz w:val="16"/>
        </w:rPr>
        <w:t xml:space="preserve"> 890501001 </w:t>
      </w:r>
      <w:r w:rsidRPr="0064086A">
        <w:rPr>
          <w:bCs/>
          <w:sz w:val="16"/>
          <w:lang w:val="en-US"/>
        </w:rPr>
        <w:t>E</w:t>
      </w:r>
      <w:r w:rsidRPr="00BE3D68">
        <w:rPr>
          <w:bCs/>
          <w:sz w:val="16"/>
        </w:rPr>
        <w:t>-</w:t>
      </w:r>
      <w:r w:rsidRPr="0064086A">
        <w:rPr>
          <w:bCs/>
          <w:sz w:val="16"/>
          <w:lang w:val="en-US"/>
        </w:rPr>
        <w:t>mail</w:t>
      </w:r>
      <w:r w:rsidRPr="00BE3D68">
        <w:rPr>
          <w:bCs/>
          <w:sz w:val="16"/>
        </w:rPr>
        <w:t xml:space="preserve"> </w:t>
      </w:r>
      <w:hyperlink r:id="rId8" w:history="1">
        <w:r w:rsidRPr="0064086A">
          <w:rPr>
            <w:bCs/>
            <w:color w:val="0563C1" w:themeColor="hyperlink"/>
            <w:sz w:val="16"/>
            <w:u w:val="single"/>
            <w:lang w:val="en-US"/>
          </w:rPr>
          <w:t>taganai</w:t>
        </w:r>
        <w:r w:rsidRPr="00BE3D68">
          <w:rPr>
            <w:bCs/>
            <w:color w:val="0563C1" w:themeColor="hyperlink"/>
            <w:sz w:val="16"/>
            <w:u w:val="single"/>
          </w:rPr>
          <w:t>89@</w:t>
        </w:r>
        <w:r w:rsidRPr="0064086A">
          <w:rPr>
            <w:bCs/>
            <w:color w:val="0563C1" w:themeColor="hyperlink"/>
            <w:sz w:val="16"/>
            <w:u w:val="single"/>
            <w:lang w:val="en-US"/>
          </w:rPr>
          <w:t>yandex</w:t>
        </w:r>
        <w:r w:rsidRPr="00BE3D68">
          <w:rPr>
            <w:bCs/>
            <w:color w:val="0563C1" w:themeColor="hyperlink"/>
            <w:sz w:val="16"/>
            <w:u w:val="single"/>
          </w:rPr>
          <w:t>.</w:t>
        </w:r>
        <w:r w:rsidRPr="0064086A">
          <w:rPr>
            <w:bCs/>
            <w:color w:val="0563C1" w:themeColor="hyperlink"/>
            <w:sz w:val="16"/>
            <w:u w:val="single"/>
            <w:lang w:val="en-US"/>
          </w:rPr>
          <w:t>ru</w:t>
        </w:r>
      </w:hyperlink>
    </w:p>
    <w:p w14:paraId="5C6014DE" w14:textId="77777777" w:rsidR="00CA3E45" w:rsidRPr="00BE3D68" w:rsidRDefault="00CA3E45" w:rsidP="00CA3E45">
      <w:pPr>
        <w:pStyle w:val="1"/>
        <w:shd w:val="clear" w:color="auto" w:fill="auto"/>
        <w:ind w:firstLine="0"/>
        <w:rPr>
          <w:sz w:val="18"/>
          <w:szCs w:val="18"/>
        </w:rPr>
      </w:pPr>
    </w:p>
    <w:p w14:paraId="0EC36C66" w14:textId="7C9D5E9D" w:rsidR="004E2D88" w:rsidRDefault="004E2D88" w:rsidP="005E0526">
      <w:pPr>
        <w:pStyle w:val="ae"/>
      </w:pPr>
      <w:r>
        <w:t xml:space="preserve">Исх. </w:t>
      </w:r>
      <w:r w:rsidRPr="004E2D88">
        <w:t xml:space="preserve">№ </w:t>
      </w:r>
      <w:r w:rsidR="007731B7">
        <w:t>1</w:t>
      </w:r>
      <w:r w:rsidR="00937CB7">
        <w:t>9</w:t>
      </w:r>
      <w:r w:rsidRPr="004E2D88">
        <w:t xml:space="preserve"> от </w:t>
      </w:r>
      <w:r w:rsidR="007731B7">
        <w:t>0</w:t>
      </w:r>
      <w:r w:rsidR="00937CB7">
        <w:t>3</w:t>
      </w:r>
      <w:r w:rsidRPr="004E2D88">
        <w:t xml:space="preserve"> </w:t>
      </w:r>
      <w:r w:rsidR="00937CB7">
        <w:t>марта</w:t>
      </w:r>
      <w:r w:rsidRPr="004E2D88">
        <w:t xml:space="preserve"> 202</w:t>
      </w:r>
      <w:r w:rsidR="005E0526">
        <w:t>5</w:t>
      </w:r>
      <w:r w:rsidRPr="004E2D88">
        <w:t xml:space="preserve"> г.</w:t>
      </w:r>
      <w:r w:rsidR="0035628C" w:rsidRPr="004E2D88">
        <w:t xml:space="preserve"> </w:t>
      </w:r>
    </w:p>
    <w:p w14:paraId="0FE28AF5" w14:textId="77777777" w:rsidR="004E2D88" w:rsidRDefault="004E2D88" w:rsidP="00F15635">
      <w:pPr>
        <w:jc w:val="right"/>
        <w:rPr>
          <w:b/>
          <w:bCs/>
          <w:szCs w:val="28"/>
        </w:rPr>
      </w:pPr>
    </w:p>
    <w:p w14:paraId="7DD8B84E" w14:textId="77777777" w:rsidR="00BE3D68" w:rsidRDefault="00BE3D68" w:rsidP="00F15635">
      <w:pPr>
        <w:jc w:val="right"/>
        <w:rPr>
          <w:b/>
          <w:bCs/>
          <w:szCs w:val="28"/>
        </w:rPr>
      </w:pPr>
    </w:p>
    <w:p w14:paraId="5677963E" w14:textId="77777777" w:rsidR="00937CB7" w:rsidRDefault="00937CB7" w:rsidP="00937CB7">
      <w:pPr>
        <w:spacing w:after="0"/>
        <w:ind w:left="4820"/>
      </w:pPr>
      <w:r>
        <w:t>В Департамент социальной защиты населения Ямало – Ненецкого автономного округа</w:t>
      </w:r>
    </w:p>
    <w:p w14:paraId="44CBAF40" w14:textId="77777777" w:rsidR="00937CB7" w:rsidRDefault="00937CB7" w:rsidP="00937CB7">
      <w:pPr>
        <w:rPr>
          <w:b/>
          <w:bCs/>
        </w:rPr>
      </w:pPr>
    </w:p>
    <w:p w14:paraId="550F0536" w14:textId="77777777" w:rsidR="00937CB7" w:rsidRPr="00CA7EA5" w:rsidRDefault="00937CB7" w:rsidP="00937CB7">
      <w:pPr>
        <w:ind w:firstLine="4820"/>
        <w:jc w:val="both"/>
        <w:rPr>
          <w:b/>
          <w:bCs/>
          <w:szCs w:val="28"/>
        </w:rPr>
      </w:pPr>
    </w:p>
    <w:p w14:paraId="3C47D617" w14:textId="77777777" w:rsidR="00937CB7" w:rsidRDefault="00937CB7" w:rsidP="00937CB7">
      <w:pPr>
        <w:pStyle w:val="ae"/>
        <w:jc w:val="both"/>
      </w:pPr>
      <w:r>
        <w:tab/>
        <w:t>В отношении нашей организации планируется проведение независимой оценки качества, в связи с этим в ответ на ваше письмо от 18.02.2025г. № 89-07/01-06/1274 направляем вам отчет о проделанной работе.</w:t>
      </w:r>
    </w:p>
    <w:p w14:paraId="2AECF24B" w14:textId="77777777" w:rsidR="00937CB7" w:rsidRDefault="00937CB7" w:rsidP="00937CB7">
      <w:pPr>
        <w:pStyle w:val="ae"/>
        <w:jc w:val="both"/>
      </w:pPr>
    </w:p>
    <w:p w14:paraId="5F17FB17" w14:textId="77777777" w:rsidR="00937CB7" w:rsidRDefault="00937CB7" w:rsidP="00937CB7">
      <w:pPr>
        <w:pStyle w:val="ae"/>
        <w:jc w:val="both"/>
      </w:pPr>
      <w:r>
        <w:t>Приложение:</w:t>
      </w:r>
    </w:p>
    <w:p w14:paraId="36088503" w14:textId="77777777" w:rsidR="00937CB7" w:rsidRDefault="00937CB7" w:rsidP="00937CB7">
      <w:pPr>
        <w:pStyle w:val="ae"/>
        <w:jc w:val="both"/>
      </w:pPr>
      <w:r>
        <w:t>- Плакат 1 (А3)</w:t>
      </w:r>
    </w:p>
    <w:p w14:paraId="7FE38DE4" w14:textId="77777777" w:rsidR="00937CB7" w:rsidRDefault="00937CB7" w:rsidP="00937CB7">
      <w:pPr>
        <w:pStyle w:val="ae"/>
        <w:jc w:val="both"/>
      </w:pPr>
      <w:r>
        <w:t>- Плакат 1 (А4)</w:t>
      </w:r>
    </w:p>
    <w:p w14:paraId="57C760CF" w14:textId="77777777" w:rsidR="00937CB7" w:rsidRPr="009857DB" w:rsidRDefault="00937CB7" w:rsidP="00937CB7">
      <w:pPr>
        <w:pStyle w:val="ae"/>
        <w:jc w:val="both"/>
      </w:pPr>
      <w:r>
        <w:t xml:space="preserve">- </w:t>
      </w:r>
      <w:r>
        <w:rPr>
          <w:lang w:val="en-US"/>
        </w:rPr>
        <w:t>QR</w:t>
      </w:r>
      <w:r>
        <w:t xml:space="preserve"> код для оценки качества.</w:t>
      </w:r>
    </w:p>
    <w:p w14:paraId="17D0DA72" w14:textId="77777777" w:rsidR="00BE3D68" w:rsidRDefault="00BE3D68" w:rsidP="007731B7">
      <w:pPr>
        <w:pStyle w:val="ae"/>
        <w:jc w:val="both"/>
      </w:pPr>
    </w:p>
    <w:p w14:paraId="5A563C31" w14:textId="77777777" w:rsidR="007731B7" w:rsidRDefault="007731B7" w:rsidP="004E2D88">
      <w:pPr>
        <w:pStyle w:val="ae"/>
        <w:jc w:val="both"/>
      </w:pPr>
    </w:p>
    <w:p w14:paraId="0CEBAE03" w14:textId="77777777" w:rsidR="005F4DC5" w:rsidRDefault="005F4DC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43551280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79BCD0BE" w14:textId="77777777" w:rsidR="00937CB7" w:rsidRDefault="00937CB7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</w:p>
    <w:p w14:paraId="79B8CCF0" w14:textId="097F751F" w:rsidR="00CA3E45" w:rsidRDefault="00CA3E45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  <w:r>
        <w:rPr>
          <w:szCs w:val="26"/>
        </w:rPr>
        <w:t>Председатель РКООИ ЦИП «Таганай»</w:t>
      </w:r>
    </w:p>
    <w:p w14:paraId="7E223536" w14:textId="25E4B3C4" w:rsidR="00CA3E45" w:rsidRDefault="00CA7EA5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  <w:r>
        <w:rPr>
          <w:szCs w:val="26"/>
        </w:rPr>
        <w:t xml:space="preserve">С.В. </w:t>
      </w:r>
      <w:r w:rsidR="00CA3E45">
        <w:rPr>
          <w:szCs w:val="26"/>
        </w:rPr>
        <w:t xml:space="preserve">Богдановский </w:t>
      </w:r>
    </w:p>
    <w:p w14:paraId="3C09FDCD" w14:textId="77777777" w:rsidR="00937CB7" w:rsidRDefault="00937CB7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</w:p>
    <w:p w14:paraId="36B28F53" w14:textId="77777777" w:rsidR="00937CB7" w:rsidRDefault="00937CB7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</w:p>
    <w:p w14:paraId="28AD8897" w14:textId="77777777" w:rsidR="00937CB7" w:rsidRDefault="00937CB7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</w:p>
    <w:p w14:paraId="3BBB52CB" w14:textId="77777777" w:rsidR="00937CB7" w:rsidRDefault="00937CB7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</w:p>
    <w:p w14:paraId="43161D6D" w14:textId="77777777" w:rsidR="00937CB7" w:rsidRDefault="00937CB7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</w:p>
    <w:p w14:paraId="6D2F6A14" w14:textId="77777777" w:rsidR="00937CB7" w:rsidRDefault="00937CB7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</w:p>
    <w:p w14:paraId="21EB62D7" w14:textId="77777777" w:rsidR="00937CB7" w:rsidRDefault="00937CB7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</w:p>
    <w:p w14:paraId="31E71899" w14:textId="77777777" w:rsidR="00937CB7" w:rsidRDefault="00937CB7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</w:p>
    <w:p w14:paraId="75E4F10A" w14:textId="77777777" w:rsidR="00937CB7" w:rsidRDefault="00937CB7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</w:p>
    <w:p w14:paraId="7433F131" w14:textId="77777777" w:rsidR="00937CB7" w:rsidRDefault="00937CB7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</w:p>
    <w:p w14:paraId="5B9504C4" w14:textId="754AB3A1" w:rsidR="00937CB7" w:rsidRDefault="00937CB7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  <w:r>
        <w:rPr>
          <w:noProof/>
          <w:szCs w:val="26"/>
        </w:rPr>
        <w:lastRenderedPageBreak/>
        <w:drawing>
          <wp:inline distT="0" distB="0" distL="0" distR="0" wp14:anchorId="386A6455" wp14:editId="6F1F6769">
            <wp:extent cx="5934075" cy="8620125"/>
            <wp:effectExtent l="0" t="0" r="9525" b="9525"/>
            <wp:docPr id="1829583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62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DD97E" w14:textId="77777777" w:rsidR="00937CB7" w:rsidRDefault="00937CB7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</w:p>
    <w:p w14:paraId="44D07A09" w14:textId="77777777" w:rsidR="00937CB7" w:rsidRDefault="00937CB7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</w:p>
    <w:p w14:paraId="04C0BB80" w14:textId="77777777" w:rsidR="00937CB7" w:rsidRDefault="00937CB7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</w:p>
    <w:p w14:paraId="3B2D1CE4" w14:textId="7E9B6AAF" w:rsidR="00937CB7" w:rsidRDefault="00937CB7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  <w:r>
        <w:rPr>
          <w:noProof/>
          <w:szCs w:val="26"/>
        </w:rPr>
        <w:lastRenderedPageBreak/>
        <w:drawing>
          <wp:inline distT="0" distB="0" distL="0" distR="0" wp14:anchorId="5D300B68" wp14:editId="06D398D9">
            <wp:extent cx="5934075" cy="8639175"/>
            <wp:effectExtent l="0" t="0" r="9525" b="9525"/>
            <wp:docPr id="18934688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63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A082E" w14:textId="77777777" w:rsidR="00937CB7" w:rsidRDefault="00937CB7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</w:p>
    <w:p w14:paraId="1DF2196A" w14:textId="77777777" w:rsidR="00937CB7" w:rsidRDefault="00937CB7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</w:p>
    <w:p w14:paraId="18D8BBBF" w14:textId="77777777" w:rsidR="00937CB7" w:rsidRDefault="00937CB7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</w:p>
    <w:p w14:paraId="28E65B4C" w14:textId="0BF42876" w:rsidR="00937CB7" w:rsidRDefault="00937CB7" w:rsidP="00937CB7">
      <w:pPr>
        <w:pStyle w:val="20"/>
        <w:shd w:val="clear" w:color="auto" w:fill="auto"/>
        <w:spacing w:before="0" w:after="0" w:line="360" w:lineRule="auto"/>
        <w:rPr>
          <w:szCs w:val="26"/>
        </w:rPr>
      </w:pPr>
      <w:r>
        <w:rPr>
          <w:noProof/>
          <w:szCs w:val="26"/>
        </w:rPr>
        <w:lastRenderedPageBreak/>
        <w:drawing>
          <wp:inline distT="0" distB="0" distL="0" distR="0" wp14:anchorId="199D4224" wp14:editId="30C0F1FD">
            <wp:extent cx="5924550" cy="3333750"/>
            <wp:effectExtent l="0" t="0" r="0" b="0"/>
            <wp:docPr id="13118721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7CB7" w:rsidSect="00504F4B">
      <w:footerReference w:type="default" r:id="rId12"/>
      <w:pgSz w:w="11906" w:h="16838"/>
      <w:pgMar w:top="709" w:right="850" w:bottom="568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19D31" w14:textId="77777777" w:rsidR="003554AD" w:rsidRDefault="003554AD" w:rsidP="00946DAB">
      <w:pPr>
        <w:spacing w:after="0" w:line="240" w:lineRule="auto"/>
      </w:pPr>
      <w:r>
        <w:separator/>
      </w:r>
    </w:p>
  </w:endnote>
  <w:endnote w:type="continuationSeparator" w:id="0">
    <w:p w14:paraId="57D8ED6C" w14:textId="77777777" w:rsidR="003554AD" w:rsidRDefault="003554AD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417027"/>
      <w:docPartObj>
        <w:docPartGallery w:val="Page Numbers (Bottom of Page)"/>
        <w:docPartUnique/>
      </w:docPartObj>
    </w:sdtPr>
    <w:sdtContent>
      <w:p w14:paraId="731BAC6F" w14:textId="31450329" w:rsidR="00946DAB" w:rsidRDefault="00946DA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A5F">
          <w:rPr>
            <w:noProof/>
          </w:rPr>
          <w:t>1</w:t>
        </w:r>
        <w:r>
          <w:fldChar w:fldCharType="end"/>
        </w:r>
      </w:p>
    </w:sdtContent>
  </w:sdt>
  <w:p w14:paraId="07B3074D" w14:textId="77777777" w:rsidR="00946DAB" w:rsidRDefault="00946D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F9359" w14:textId="77777777" w:rsidR="003554AD" w:rsidRDefault="003554AD" w:rsidP="00946DAB">
      <w:pPr>
        <w:spacing w:after="0" w:line="240" w:lineRule="auto"/>
      </w:pPr>
      <w:r>
        <w:separator/>
      </w:r>
    </w:p>
  </w:footnote>
  <w:footnote w:type="continuationSeparator" w:id="0">
    <w:p w14:paraId="57127A83" w14:textId="77777777" w:rsidR="003554AD" w:rsidRDefault="003554AD" w:rsidP="00946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8035F"/>
    <w:multiLevelType w:val="hybridMultilevel"/>
    <w:tmpl w:val="40009C04"/>
    <w:lvl w:ilvl="0" w:tplc="193A19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119060386">
    <w:abstractNumId w:val="6"/>
  </w:num>
  <w:num w:numId="2" w16cid:durableId="865798951">
    <w:abstractNumId w:val="8"/>
  </w:num>
  <w:num w:numId="3" w16cid:durableId="1527790896">
    <w:abstractNumId w:val="1"/>
  </w:num>
  <w:num w:numId="4" w16cid:durableId="100145683">
    <w:abstractNumId w:val="9"/>
  </w:num>
  <w:num w:numId="5" w16cid:durableId="116993980">
    <w:abstractNumId w:val="3"/>
  </w:num>
  <w:num w:numId="6" w16cid:durableId="587077567">
    <w:abstractNumId w:val="2"/>
  </w:num>
  <w:num w:numId="7" w16cid:durableId="1984848659">
    <w:abstractNumId w:val="4"/>
  </w:num>
  <w:num w:numId="8" w16cid:durableId="479687535">
    <w:abstractNumId w:val="0"/>
  </w:num>
  <w:num w:numId="9" w16cid:durableId="1461729436">
    <w:abstractNumId w:val="7"/>
  </w:num>
  <w:num w:numId="10" w16cid:durableId="1841962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17A46"/>
    <w:rsid w:val="00020CF0"/>
    <w:rsid w:val="00022426"/>
    <w:rsid w:val="00027999"/>
    <w:rsid w:val="00063DB5"/>
    <w:rsid w:val="00072532"/>
    <w:rsid w:val="0007305F"/>
    <w:rsid w:val="000922CC"/>
    <w:rsid w:val="000A172F"/>
    <w:rsid w:val="000B2D96"/>
    <w:rsid w:val="000B3C7E"/>
    <w:rsid w:val="000B5A90"/>
    <w:rsid w:val="000B7FE5"/>
    <w:rsid w:val="000C76FD"/>
    <w:rsid w:val="000C78B0"/>
    <w:rsid w:val="000E0FCA"/>
    <w:rsid w:val="000F5C48"/>
    <w:rsid w:val="00101A5F"/>
    <w:rsid w:val="00134C24"/>
    <w:rsid w:val="00145424"/>
    <w:rsid w:val="001818FA"/>
    <w:rsid w:val="001C508E"/>
    <w:rsid w:val="001F3C10"/>
    <w:rsid w:val="00207333"/>
    <w:rsid w:val="00212474"/>
    <w:rsid w:val="002320E4"/>
    <w:rsid w:val="0023460C"/>
    <w:rsid w:val="00256A7A"/>
    <w:rsid w:val="002643CA"/>
    <w:rsid w:val="00277A8E"/>
    <w:rsid w:val="00280283"/>
    <w:rsid w:val="0028362E"/>
    <w:rsid w:val="002867EC"/>
    <w:rsid w:val="00290C67"/>
    <w:rsid w:val="0029212E"/>
    <w:rsid w:val="002A1B97"/>
    <w:rsid w:val="002A7B0A"/>
    <w:rsid w:val="002A7FD4"/>
    <w:rsid w:val="002B1CA1"/>
    <w:rsid w:val="002B7B00"/>
    <w:rsid w:val="002C50DD"/>
    <w:rsid w:val="002D050A"/>
    <w:rsid w:val="002F001E"/>
    <w:rsid w:val="003004C9"/>
    <w:rsid w:val="00345829"/>
    <w:rsid w:val="00350027"/>
    <w:rsid w:val="003554AD"/>
    <w:rsid w:val="0035628C"/>
    <w:rsid w:val="003C6543"/>
    <w:rsid w:val="003E0764"/>
    <w:rsid w:val="003F6FDF"/>
    <w:rsid w:val="004477D3"/>
    <w:rsid w:val="00450590"/>
    <w:rsid w:val="00453BDE"/>
    <w:rsid w:val="004679AF"/>
    <w:rsid w:val="0048227B"/>
    <w:rsid w:val="00484952"/>
    <w:rsid w:val="00490DA2"/>
    <w:rsid w:val="004C46F2"/>
    <w:rsid w:val="004E2D88"/>
    <w:rsid w:val="004E3479"/>
    <w:rsid w:val="004F1692"/>
    <w:rsid w:val="004F432D"/>
    <w:rsid w:val="0050353F"/>
    <w:rsid w:val="00504F4B"/>
    <w:rsid w:val="0051592D"/>
    <w:rsid w:val="00533F57"/>
    <w:rsid w:val="005372C2"/>
    <w:rsid w:val="00540763"/>
    <w:rsid w:val="00583046"/>
    <w:rsid w:val="005A755E"/>
    <w:rsid w:val="005B2ABD"/>
    <w:rsid w:val="005C0879"/>
    <w:rsid w:val="005C3FCB"/>
    <w:rsid w:val="005E0526"/>
    <w:rsid w:val="005F4DC5"/>
    <w:rsid w:val="00603199"/>
    <w:rsid w:val="00670262"/>
    <w:rsid w:val="00673DA7"/>
    <w:rsid w:val="00682637"/>
    <w:rsid w:val="00693E02"/>
    <w:rsid w:val="006A5E39"/>
    <w:rsid w:val="006B62FC"/>
    <w:rsid w:val="006C55F5"/>
    <w:rsid w:val="006E7D31"/>
    <w:rsid w:val="006F6B25"/>
    <w:rsid w:val="00716A83"/>
    <w:rsid w:val="00724487"/>
    <w:rsid w:val="0073079B"/>
    <w:rsid w:val="007357AC"/>
    <w:rsid w:val="00740ECC"/>
    <w:rsid w:val="00744766"/>
    <w:rsid w:val="007731B7"/>
    <w:rsid w:val="007A0415"/>
    <w:rsid w:val="007B69B6"/>
    <w:rsid w:val="007D716F"/>
    <w:rsid w:val="007E7DA1"/>
    <w:rsid w:val="00803530"/>
    <w:rsid w:val="00822380"/>
    <w:rsid w:val="00824D48"/>
    <w:rsid w:val="008277C4"/>
    <w:rsid w:val="00830AFC"/>
    <w:rsid w:val="00836158"/>
    <w:rsid w:val="00842ADB"/>
    <w:rsid w:val="00844D3B"/>
    <w:rsid w:val="00862D1D"/>
    <w:rsid w:val="00882139"/>
    <w:rsid w:val="00894DA3"/>
    <w:rsid w:val="008A1B47"/>
    <w:rsid w:val="008A3400"/>
    <w:rsid w:val="008B5D89"/>
    <w:rsid w:val="008B7A61"/>
    <w:rsid w:val="008D042F"/>
    <w:rsid w:val="00900A0B"/>
    <w:rsid w:val="009125D8"/>
    <w:rsid w:val="00923139"/>
    <w:rsid w:val="00937CB7"/>
    <w:rsid w:val="00946DAB"/>
    <w:rsid w:val="0094735D"/>
    <w:rsid w:val="009505CA"/>
    <w:rsid w:val="00962722"/>
    <w:rsid w:val="0097264C"/>
    <w:rsid w:val="00972E2B"/>
    <w:rsid w:val="00986F0D"/>
    <w:rsid w:val="009B42DC"/>
    <w:rsid w:val="009E1CBA"/>
    <w:rsid w:val="009F103E"/>
    <w:rsid w:val="009F2ECF"/>
    <w:rsid w:val="00A30D2D"/>
    <w:rsid w:val="00A37EC5"/>
    <w:rsid w:val="00A43FCF"/>
    <w:rsid w:val="00A62BED"/>
    <w:rsid w:val="00A67E58"/>
    <w:rsid w:val="00A751A9"/>
    <w:rsid w:val="00A81A01"/>
    <w:rsid w:val="00A91C1F"/>
    <w:rsid w:val="00A9721F"/>
    <w:rsid w:val="00AB3553"/>
    <w:rsid w:val="00AB5635"/>
    <w:rsid w:val="00AB5A45"/>
    <w:rsid w:val="00AB6951"/>
    <w:rsid w:val="00AC182F"/>
    <w:rsid w:val="00AC3513"/>
    <w:rsid w:val="00AD67D9"/>
    <w:rsid w:val="00AD6EAC"/>
    <w:rsid w:val="00AD7218"/>
    <w:rsid w:val="00AE7545"/>
    <w:rsid w:val="00B227C0"/>
    <w:rsid w:val="00B27E13"/>
    <w:rsid w:val="00B5183D"/>
    <w:rsid w:val="00B63B8E"/>
    <w:rsid w:val="00B6486F"/>
    <w:rsid w:val="00B67541"/>
    <w:rsid w:val="00B72135"/>
    <w:rsid w:val="00B77872"/>
    <w:rsid w:val="00B9112D"/>
    <w:rsid w:val="00B91FA1"/>
    <w:rsid w:val="00B952B9"/>
    <w:rsid w:val="00B962BF"/>
    <w:rsid w:val="00B96E04"/>
    <w:rsid w:val="00B97F06"/>
    <w:rsid w:val="00BC4BFE"/>
    <w:rsid w:val="00BD5255"/>
    <w:rsid w:val="00BE3D68"/>
    <w:rsid w:val="00BF2352"/>
    <w:rsid w:val="00BF235B"/>
    <w:rsid w:val="00C01540"/>
    <w:rsid w:val="00C06414"/>
    <w:rsid w:val="00C11073"/>
    <w:rsid w:val="00C11B16"/>
    <w:rsid w:val="00C1595B"/>
    <w:rsid w:val="00C24D9C"/>
    <w:rsid w:val="00C24F1D"/>
    <w:rsid w:val="00C260C1"/>
    <w:rsid w:val="00C516FD"/>
    <w:rsid w:val="00C75EF1"/>
    <w:rsid w:val="00C8467A"/>
    <w:rsid w:val="00C90A31"/>
    <w:rsid w:val="00CA3E45"/>
    <w:rsid w:val="00CA7EA5"/>
    <w:rsid w:val="00CB3FE1"/>
    <w:rsid w:val="00CD57AB"/>
    <w:rsid w:val="00CD5977"/>
    <w:rsid w:val="00CD6A27"/>
    <w:rsid w:val="00CD72F3"/>
    <w:rsid w:val="00CF5B82"/>
    <w:rsid w:val="00CF7D47"/>
    <w:rsid w:val="00D1693E"/>
    <w:rsid w:val="00D208F0"/>
    <w:rsid w:val="00D215EE"/>
    <w:rsid w:val="00D31FCA"/>
    <w:rsid w:val="00D35E33"/>
    <w:rsid w:val="00D37163"/>
    <w:rsid w:val="00D55394"/>
    <w:rsid w:val="00D55D1A"/>
    <w:rsid w:val="00D65D65"/>
    <w:rsid w:val="00D853E6"/>
    <w:rsid w:val="00D93388"/>
    <w:rsid w:val="00DA1099"/>
    <w:rsid w:val="00DA376D"/>
    <w:rsid w:val="00DB47F5"/>
    <w:rsid w:val="00DC2A47"/>
    <w:rsid w:val="00DD5F1D"/>
    <w:rsid w:val="00E00AF7"/>
    <w:rsid w:val="00E01589"/>
    <w:rsid w:val="00E05DF1"/>
    <w:rsid w:val="00E23B16"/>
    <w:rsid w:val="00E31AC0"/>
    <w:rsid w:val="00E42C90"/>
    <w:rsid w:val="00E506F8"/>
    <w:rsid w:val="00E55108"/>
    <w:rsid w:val="00E81DE0"/>
    <w:rsid w:val="00E93710"/>
    <w:rsid w:val="00ED3FA1"/>
    <w:rsid w:val="00ED47F4"/>
    <w:rsid w:val="00EE3DCC"/>
    <w:rsid w:val="00F14A5F"/>
    <w:rsid w:val="00F15635"/>
    <w:rsid w:val="00F32B13"/>
    <w:rsid w:val="00F340CE"/>
    <w:rsid w:val="00F35E79"/>
    <w:rsid w:val="00F370B5"/>
    <w:rsid w:val="00F43843"/>
    <w:rsid w:val="00F655F6"/>
    <w:rsid w:val="00F821BD"/>
    <w:rsid w:val="00F87CAB"/>
    <w:rsid w:val="00F90F2C"/>
    <w:rsid w:val="00FA73B2"/>
    <w:rsid w:val="00FB4A11"/>
    <w:rsid w:val="00FD52B0"/>
    <w:rsid w:val="00FD6140"/>
    <w:rsid w:val="00FD71C1"/>
    <w:rsid w:val="00FE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">
    <w:name w:val="Основной текст (2)_"/>
    <w:basedOn w:val="a0"/>
    <w:link w:val="20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  <w:style w:type="character" w:customStyle="1" w:styleId="ad">
    <w:name w:val="Основной текст_"/>
    <w:basedOn w:val="a0"/>
    <w:link w:val="1"/>
    <w:locked/>
    <w:rsid w:val="00CA3E4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d"/>
    <w:rsid w:val="00CA3E45"/>
    <w:pPr>
      <w:widowControl w:val="0"/>
      <w:shd w:val="clear" w:color="auto" w:fill="FFFFFF"/>
      <w:spacing w:after="0" w:line="240" w:lineRule="auto"/>
      <w:ind w:firstLine="100"/>
    </w:pPr>
    <w:rPr>
      <w:rFonts w:eastAsia="Times New Roman" w:cs="Times New Roman"/>
      <w:sz w:val="22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CD5977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4E2D88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2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</Template>
  <TotalTime>2</TotalTime>
  <Pages>4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Дорога добра</cp:lastModifiedBy>
  <cp:revision>2</cp:revision>
  <cp:lastPrinted>2025-03-03T06:35:00Z</cp:lastPrinted>
  <dcterms:created xsi:type="dcterms:W3CDTF">2025-03-03T06:35:00Z</dcterms:created>
  <dcterms:modified xsi:type="dcterms:W3CDTF">2025-03-03T06:35:00Z</dcterms:modified>
</cp:coreProperties>
</file>