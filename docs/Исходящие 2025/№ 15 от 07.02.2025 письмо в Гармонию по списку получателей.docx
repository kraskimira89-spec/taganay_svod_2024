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292F5A3F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Ноябрьск, 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>Рабочая д.109-Б кв. 4.</w:t>
      </w:r>
    </w:p>
    <w:p w14:paraId="5EE2BEAA" w14:textId="18A5DA43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Остановка автобуса 2, 2а, 3, 7 «ул.</w:t>
      </w:r>
      <w:r w:rsidR="007731B7">
        <w:rPr>
          <w:bCs/>
          <w:sz w:val="16"/>
        </w:rPr>
        <w:t xml:space="preserve"> </w:t>
      </w:r>
      <w:r w:rsidRPr="0064086A">
        <w:rPr>
          <w:bCs/>
          <w:sz w:val="16"/>
        </w:rPr>
        <w:t xml:space="preserve">Муравленко», тел. 8-909-195-04-08 </w:t>
      </w:r>
    </w:p>
    <w:p w14:paraId="3BB95A6C" w14:textId="77777777" w:rsidR="00CA3E45" w:rsidRPr="00BE3D68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ИНН</w:t>
      </w:r>
      <w:r w:rsidRPr="00BE3D68">
        <w:rPr>
          <w:bCs/>
          <w:sz w:val="16"/>
        </w:rPr>
        <w:t xml:space="preserve"> 8905998693 </w:t>
      </w:r>
      <w:r w:rsidRPr="0064086A">
        <w:rPr>
          <w:bCs/>
          <w:sz w:val="16"/>
        </w:rPr>
        <w:t>КПП</w:t>
      </w:r>
      <w:r w:rsidRPr="00BE3D68">
        <w:rPr>
          <w:bCs/>
          <w:sz w:val="16"/>
        </w:rPr>
        <w:t xml:space="preserve"> 890501001 </w:t>
      </w:r>
      <w:r w:rsidRPr="0064086A">
        <w:rPr>
          <w:bCs/>
          <w:sz w:val="16"/>
          <w:lang w:val="en-US"/>
        </w:rPr>
        <w:t>E</w:t>
      </w:r>
      <w:r w:rsidRPr="00BE3D68">
        <w:rPr>
          <w:bCs/>
          <w:sz w:val="16"/>
        </w:rPr>
        <w:t>-</w:t>
      </w:r>
      <w:r w:rsidRPr="0064086A">
        <w:rPr>
          <w:bCs/>
          <w:sz w:val="16"/>
          <w:lang w:val="en-US"/>
        </w:rPr>
        <w:t>mail</w:t>
      </w:r>
      <w:r w:rsidRPr="00BE3D68">
        <w:rPr>
          <w:bCs/>
          <w:sz w:val="16"/>
        </w:rPr>
        <w:t xml:space="preserve">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</w:t>
        </w:r>
        <w:r w:rsidRPr="00BE3D68">
          <w:rPr>
            <w:bCs/>
            <w:color w:val="0563C1" w:themeColor="hyperlink"/>
            <w:sz w:val="16"/>
            <w:u w:val="single"/>
          </w:rPr>
          <w:t>89@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yandex</w:t>
        </w:r>
        <w:r w:rsidRPr="00BE3D68">
          <w:rPr>
            <w:bCs/>
            <w:color w:val="0563C1" w:themeColor="hyperlink"/>
            <w:sz w:val="16"/>
            <w:u w:val="single"/>
          </w:rPr>
          <w:t>.</w:t>
        </w:r>
        <w:r w:rsidRPr="0064086A">
          <w:rPr>
            <w:bCs/>
            <w:color w:val="0563C1" w:themeColor="hyperlink"/>
            <w:sz w:val="16"/>
            <w:u w:val="single"/>
            <w:lang w:val="en-US"/>
          </w:rPr>
          <w:t>ru</w:t>
        </w:r>
      </w:hyperlink>
    </w:p>
    <w:p w14:paraId="5C6014DE" w14:textId="77777777" w:rsidR="00CA3E45" w:rsidRPr="00BE3D68" w:rsidRDefault="00CA3E45" w:rsidP="00CA3E45">
      <w:pPr>
        <w:pStyle w:val="1"/>
        <w:shd w:val="clear" w:color="auto" w:fill="auto"/>
        <w:ind w:firstLine="0"/>
        <w:rPr>
          <w:sz w:val="18"/>
          <w:szCs w:val="18"/>
        </w:rPr>
      </w:pPr>
    </w:p>
    <w:p w14:paraId="0EC36C66" w14:textId="0DD6A3D3" w:rsidR="004E2D88" w:rsidRDefault="004E2D88" w:rsidP="005E0526">
      <w:pPr>
        <w:pStyle w:val="ae"/>
      </w:pPr>
      <w:r>
        <w:t xml:space="preserve">Исх. </w:t>
      </w:r>
      <w:r w:rsidRPr="004E2D88">
        <w:t xml:space="preserve">№ </w:t>
      </w:r>
      <w:r w:rsidR="007731B7">
        <w:t>1</w:t>
      </w:r>
      <w:r w:rsidR="00BE3D68">
        <w:t>5</w:t>
      </w:r>
      <w:r w:rsidRPr="004E2D88">
        <w:t xml:space="preserve"> от </w:t>
      </w:r>
      <w:r w:rsidR="007731B7">
        <w:t>0</w:t>
      </w:r>
      <w:r w:rsidR="00BE3D68">
        <w:t>7</w:t>
      </w:r>
      <w:r w:rsidRPr="004E2D88">
        <w:t xml:space="preserve"> </w:t>
      </w:r>
      <w:r w:rsidR="007731B7">
        <w:t>февраля</w:t>
      </w:r>
      <w:r w:rsidRPr="004E2D88">
        <w:t xml:space="preserve"> 202</w:t>
      </w:r>
      <w:r w:rsidR="005E0526">
        <w:t>5</w:t>
      </w:r>
      <w:r w:rsidRPr="004E2D88">
        <w:t xml:space="preserve"> г.</w:t>
      </w:r>
      <w:r w:rsidR="0035628C" w:rsidRPr="004E2D88">
        <w:t xml:space="preserve">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7DD8B84E" w14:textId="77777777" w:rsidR="00BE3D68" w:rsidRDefault="00BE3D68" w:rsidP="00F15635">
      <w:pPr>
        <w:jc w:val="right"/>
        <w:rPr>
          <w:b/>
          <w:bCs/>
          <w:szCs w:val="28"/>
        </w:rPr>
      </w:pPr>
    </w:p>
    <w:p w14:paraId="0D06E461" w14:textId="77777777" w:rsidR="00BE3D68" w:rsidRDefault="00BE3D68" w:rsidP="00BE3D68">
      <w:pPr>
        <w:spacing w:after="0"/>
        <w:ind w:firstLine="709"/>
        <w:jc w:val="right"/>
      </w:pPr>
      <w:r>
        <w:t xml:space="preserve">В ГБУ ЯНАО «Центр социального </w:t>
      </w:r>
    </w:p>
    <w:p w14:paraId="5C7404E0" w14:textId="77777777" w:rsidR="00BE3D68" w:rsidRDefault="00BE3D68" w:rsidP="00BE3D68">
      <w:pPr>
        <w:spacing w:after="0"/>
        <w:ind w:firstLine="709"/>
        <w:jc w:val="center"/>
      </w:pPr>
      <w:r>
        <w:t xml:space="preserve">                                                обслуживания населения </w:t>
      </w:r>
    </w:p>
    <w:p w14:paraId="69EBE295" w14:textId="77777777" w:rsidR="00BE3D68" w:rsidRDefault="00BE3D68" w:rsidP="00BE3D68">
      <w:pPr>
        <w:spacing w:after="0"/>
        <w:ind w:firstLine="709"/>
        <w:jc w:val="center"/>
      </w:pPr>
      <w:r>
        <w:t xml:space="preserve">                                                         «Гармония» в МО г. Ноябрьск             </w:t>
      </w:r>
    </w:p>
    <w:p w14:paraId="19606CD6" w14:textId="77777777" w:rsidR="00BE3D68" w:rsidRDefault="00BE3D68" w:rsidP="00BE3D68">
      <w:pPr>
        <w:spacing w:after="0"/>
        <w:ind w:firstLine="709"/>
        <w:jc w:val="center"/>
      </w:pPr>
      <w:r>
        <w:t xml:space="preserve">                                          директору </w:t>
      </w:r>
      <w:proofErr w:type="spellStart"/>
      <w:r>
        <w:t>Шуль</w:t>
      </w:r>
      <w:proofErr w:type="spellEnd"/>
      <w:r>
        <w:t xml:space="preserve"> К.В.</w:t>
      </w:r>
    </w:p>
    <w:p w14:paraId="233C0724" w14:textId="77777777" w:rsidR="00BE3D68" w:rsidRDefault="00BE3D68" w:rsidP="00BE3D68">
      <w:pPr>
        <w:spacing w:after="0"/>
        <w:ind w:firstLine="709"/>
        <w:jc w:val="center"/>
      </w:pPr>
      <w:r>
        <w:t xml:space="preserve">                                                           поставщика социальных услуг </w:t>
      </w:r>
    </w:p>
    <w:p w14:paraId="50EAA8CC" w14:textId="77777777" w:rsidR="00BE3D68" w:rsidRDefault="00BE3D68" w:rsidP="00BE3D68">
      <w:pPr>
        <w:spacing w:after="0"/>
        <w:ind w:left="4820"/>
      </w:pPr>
      <w:r>
        <w:t xml:space="preserve">      РКООИ «ЦИП «Таганай»»</w:t>
      </w:r>
    </w:p>
    <w:p w14:paraId="055B8493" w14:textId="77777777" w:rsidR="004E2D88" w:rsidRDefault="004E2D88" w:rsidP="004E2D88">
      <w:pPr>
        <w:rPr>
          <w:b/>
          <w:bCs/>
        </w:rPr>
      </w:pP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10AF3B6C" w14:textId="6CF50710" w:rsidR="00BE3D68" w:rsidRDefault="004E2D88" w:rsidP="007731B7">
      <w:pPr>
        <w:pStyle w:val="ae"/>
        <w:jc w:val="both"/>
      </w:pPr>
      <w:r>
        <w:tab/>
      </w:r>
      <w:r w:rsidR="00BE3D68">
        <w:t>Направляем вам список получателей социальных услуг для изменения количества поездок в программе «Морошка».</w:t>
      </w:r>
    </w:p>
    <w:p w14:paraId="61A23771" w14:textId="15C4A915" w:rsidR="00BE3D68" w:rsidRDefault="00BE3D68" w:rsidP="007731B7">
      <w:pPr>
        <w:pStyle w:val="ae"/>
        <w:jc w:val="both"/>
      </w:pPr>
      <w:r>
        <w:t>- список получателей</w:t>
      </w:r>
      <w:r w:rsidR="00B97F06">
        <w:t xml:space="preserve"> – 3 л.;</w:t>
      </w:r>
    </w:p>
    <w:p w14:paraId="03DBFB24" w14:textId="4151FB34" w:rsidR="00BE3D68" w:rsidRDefault="00BE3D68" w:rsidP="007731B7">
      <w:pPr>
        <w:pStyle w:val="ae"/>
        <w:jc w:val="both"/>
      </w:pPr>
      <w:r>
        <w:t>- выгрузка из «Морошка» по количеству использованных поездок в январе 2025 года</w:t>
      </w:r>
      <w:r w:rsidR="00B97F06">
        <w:t xml:space="preserve"> (по не работающим) – 2 л.;</w:t>
      </w:r>
    </w:p>
    <w:p w14:paraId="736EF00E" w14:textId="2886FDEE" w:rsidR="00B97F06" w:rsidRDefault="00B97F06" w:rsidP="007731B7">
      <w:pPr>
        <w:pStyle w:val="ae"/>
        <w:jc w:val="both"/>
      </w:pPr>
      <w:r>
        <w:t xml:space="preserve">- </w:t>
      </w:r>
      <w:r>
        <w:t>выгрузка из «Морошка» по количеству использованных поездок в январе 2025 года (по работающим)</w:t>
      </w:r>
      <w:r>
        <w:t xml:space="preserve"> – 1 л.</w:t>
      </w:r>
    </w:p>
    <w:p w14:paraId="17D0DA72" w14:textId="77777777" w:rsidR="00BE3D68" w:rsidRDefault="00BE3D68" w:rsidP="007731B7">
      <w:pPr>
        <w:pStyle w:val="ae"/>
        <w:jc w:val="both"/>
      </w:pPr>
    </w:p>
    <w:p w14:paraId="5A563C31" w14:textId="77777777" w:rsidR="007731B7" w:rsidRDefault="007731B7" w:rsidP="004E2D88">
      <w:pPr>
        <w:pStyle w:val="ae"/>
        <w:jc w:val="both"/>
      </w:pP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sectPr w:rsidR="00CA3E45" w:rsidSect="00504F4B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C6159" w14:textId="77777777" w:rsidR="00AC182F" w:rsidRDefault="00AC182F" w:rsidP="00946DAB">
      <w:pPr>
        <w:spacing w:after="0" w:line="240" w:lineRule="auto"/>
      </w:pPr>
      <w:r>
        <w:separator/>
      </w:r>
    </w:p>
  </w:endnote>
  <w:endnote w:type="continuationSeparator" w:id="0">
    <w:p w14:paraId="34113B9E" w14:textId="77777777" w:rsidR="00AC182F" w:rsidRDefault="00AC182F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61991" w14:textId="77777777" w:rsidR="00AC182F" w:rsidRDefault="00AC182F" w:rsidP="00946DAB">
      <w:pPr>
        <w:spacing w:after="0" w:line="240" w:lineRule="auto"/>
      </w:pPr>
      <w:r>
        <w:separator/>
      </w:r>
    </w:p>
  </w:footnote>
  <w:footnote w:type="continuationSeparator" w:id="0">
    <w:p w14:paraId="0CF5F9A5" w14:textId="77777777" w:rsidR="00AC182F" w:rsidRDefault="00AC182F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E0FCA"/>
    <w:rsid w:val="000F5C48"/>
    <w:rsid w:val="00101A5F"/>
    <w:rsid w:val="00134C24"/>
    <w:rsid w:val="00145424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212E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E3479"/>
    <w:rsid w:val="004F1692"/>
    <w:rsid w:val="004F432D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E0526"/>
    <w:rsid w:val="005F4DC5"/>
    <w:rsid w:val="00603199"/>
    <w:rsid w:val="00670262"/>
    <w:rsid w:val="00673DA7"/>
    <w:rsid w:val="00682637"/>
    <w:rsid w:val="00693E02"/>
    <w:rsid w:val="006A5E39"/>
    <w:rsid w:val="006B62FC"/>
    <w:rsid w:val="006C55F5"/>
    <w:rsid w:val="006E7D31"/>
    <w:rsid w:val="006F6B25"/>
    <w:rsid w:val="00716A83"/>
    <w:rsid w:val="00724487"/>
    <w:rsid w:val="0073079B"/>
    <w:rsid w:val="007357AC"/>
    <w:rsid w:val="00740ECC"/>
    <w:rsid w:val="00744766"/>
    <w:rsid w:val="007731B7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125D8"/>
    <w:rsid w:val="00923139"/>
    <w:rsid w:val="00946DAB"/>
    <w:rsid w:val="0094735D"/>
    <w:rsid w:val="009505CA"/>
    <w:rsid w:val="00962722"/>
    <w:rsid w:val="0097264C"/>
    <w:rsid w:val="00972E2B"/>
    <w:rsid w:val="00986F0D"/>
    <w:rsid w:val="009B42DC"/>
    <w:rsid w:val="009E1CBA"/>
    <w:rsid w:val="009F103E"/>
    <w:rsid w:val="009F2ECF"/>
    <w:rsid w:val="00A30D2D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C182F"/>
    <w:rsid w:val="00AC3513"/>
    <w:rsid w:val="00AD67D9"/>
    <w:rsid w:val="00AD6EAC"/>
    <w:rsid w:val="00AD7218"/>
    <w:rsid w:val="00AE7545"/>
    <w:rsid w:val="00B227C0"/>
    <w:rsid w:val="00B27E13"/>
    <w:rsid w:val="00B5183D"/>
    <w:rsid w:val="00B63B8E"/>
    <w:rsid w:val="00B6486F"/>
    <w:rsid w:val="00B67541"/>
    <w:rsid w:val="00B72135"/>
    <w:rsid w:val="00B77872"/>
    <w:rsid w:val="00B9112D"/>
    <w:rsid w:val="00B91FA1"/>
    <w:rsid w:val="00B952B9"/>
    <w:rsid w:val="00B962BF"/>
    <w:rsid w:val="00B96E04"/>
    <w:rsid w:val="00B97F06"/>
    <w:rsid w:val="00BC4BFE"/>
    <w:rsid w:val="00BD5255"/>
    <w:rsid w:val="00BE3D68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08F0"/>
    <w:rsid w:val="00D215EE"/>
    <w:rsid w:val="00D31FCA"/>
    <w:rsid w:val="00D35E33"/>
    <w:rsid w:val="00D37163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E00AF7"/>
    <w:rsid w:val="00E01589"/>
    <w:rsid w:val="00E05DF1"/>
    <w:rsid w:val="00E23B16"/>
    <w:rsid w:val="00E31AC0"/>
    <w:rsid w:val="00E42C90"/>
    <w:rsid w:val="00E506F8"/>
    <w:rsid w:val="00E55108"/>
    <w:rsid w:val="00E81DE0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2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4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2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2</cp:revision>
  <cp:lastPrinted>2025-02-07T11:21:00Z</cp:lastPrinted>
  <dcterms:created xsi:type="dcterms:W3CDTF">2025-02-07T11:23:00Z</dcterms:created>
  <dcterms:modified xsi:type="dcterms:W3CDTF">2025-02-07T11:23:00Z</dcterms:modified>
</cp:coreProperties>
</file>