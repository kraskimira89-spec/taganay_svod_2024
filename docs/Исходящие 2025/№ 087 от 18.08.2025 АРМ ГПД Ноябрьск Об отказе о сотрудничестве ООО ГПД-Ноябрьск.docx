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292F5A3F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Ноябрьск, 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Рабочая д.109-Б кв. 4.</w:t>
      </w:r>
    </w:p>
    <w:p w14:paraId="5EE2BEAA" w14:textId="18A5DA43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Остановка автобуса 2, 2а, 3, 7 «ул.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 xml:space="preserve">Муравленко», тел. 8-909-195-04-08 </w:t>
      </w:r>
    </w:p>
    <w:p w14:paraId="3BB95A6C" w14:textId="77777777" w:rsidR="00CA3E45" w:rsidRPr="005D1ECE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5D1ECE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5D1ECE">
        <w:rPr>
          <w:bCs/>
          <w:sz w:val="16"/>
          <w:lang w:val="en-US"/>
        </w:rPr>
        <w:t xml:space="preserve"> 890501001 </w:t>
      </w:r>
      <w:r w:rsidRPr="0064086A">
        <w:rPr>
          <w:bCs/>
          <w:sz w:val="16"/>
          <w:lang w:val="en-US"/>
        </w:rPr>
        <w:t>E</w:t>
      </w:r>
      <w:r w:rsidRPr="005D1ECE">
        <w:rPr>
          <w:bCs/>
          <w:sz w:val="16"/>
          <w:lang w:val="en-US"/>
        </w:rPr>
        <w:t>-</w:t>
      </w:r>
      <w:r w:rsidRPr="0064086A">
        <w:rPr>
          <w:bCs/>
          <w:sz w:val="16"/>
          <w:lang w:val="en-US"/>
        </w:rPr>
        <w:t>mail</w:t>
      </w:r>
      <w:r w:rsidRPr="005D1ECE">
        <w:rPr>
          <w:bCs/>
          <w:sz w:val="16"/>
          <w:lang w:val="en-US"/>
        </w:rPr>
        <w:t xml:space="preserve">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</w:t>
        </w:r>
        <w:r w:rsidRPr="005D1ECE">
          <w:rPr>
            <w:bCs/>
            <w:color w:val="0563C1" w:themeColor="hyperlink"/>
            <w:sz w:val="16"/>
            <w:u w:val="single"/>
            <w:lang w:val="en-US"/>
          </w:rPr>
          <w:t>89@</w:t>
        </w:r>
        <w:r w:rsidRPr="0064086A">
          <w:rPr>
            <w:bCs/>
            <w:color w:val="0563C1" w:themeColor="hyperlink"/>
            <w:sz w:val="16"/>
            <w:u w:val="single"/>
            <w:lang w:val="en-US"/>
          </w:rPr>
          <w:t>yandex</w:t>
        </w:r>
        <w:r w:rsidRPr="005D1ECE">
          <w:rPr>
            <w:bCs/>
            <w:color w:val="0563C1" w:themeColor="hyperlink"/>
            <w:sz w:val="16"/>
            <w:u w:val="single"/>
            <w:lang w:val="en-US"/>
          </w:rPr>
          <w:t>.</w:t>
        </w:r>
        <w:r w:rsidRPr="0064086A">
          <w:rPr>
            <w:bCs/>
            <w:color w:val="0563C1" w:themeColor="hyperlink"/>
            <w:sz w:val="16"/>
            <w:u w:val="single"/>
            <w:lang w:val="en-US"/>
          </w:rPr>
          <w:t>ru</w:t>
        </w:r>
      </w:hyperlink>
    </w:p>
    <w:p w14:paraId="5C6014DE" w14:textId="77777777" w:rsidR="00CA3E45" w:rsidRPr="005D1ECE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741CD2C6" w:rsidR="004E2D88" w:rsidRDefault="004E2D88" w:rsidP="005E0526">
      <w:pPr>
        <w:pStyle w:val="ae"/>
      </w:pPr>
      <w:r>
        <w:t xml:space="preserve">Исх. </w:t>
      </w:r>
      <w:r w:rsidRPr="004E2D88">
        <w:t xml:space="preserve">№ </w:t>
      </w:r>
      <w:r w:rsidR="005D1ECE">
        <w:t>087</w:t>
      </w:r>
      <w:r w:rsidRPr="004E2D88">
        <w:t xml:space="preserve"> от </w:t>
      </w:r>
      <w:r w:rsidR="00EC0C58">
        <w:t>18</w:t>
      </w:r>
      <w:r w:rsidRPr="004E2D88">
        <w:t xml:space="preserve"> </w:t>
      </w:r>
      <w:r w:rsidR="00EC0C58">
        <w:t>августа</w:t>
      </w:r>
      <w:r w:rsidRPr="004E2D88">
        <w:t xml:space="preserve"> 202</w:t>
      </w:r>
      <w:r w:rsidR="005E0526">
        <w:t>5</w:t>
      </w:r>
      <w:r w:rsidRPr="004E2D88">
        <w:t xml:space="preserve"> г.</w:t>
      </w:r>
      <w:r w:rsidR="0035628C" w:rsidRPr="004E2D88">
        <w:t xml:space="preserve"> </w:t>
      </w:r>
    </w:p>
    <w:p w14:paraId="3EEB815E" w14:textId="77777777" w:rsidR="00AB67B7" w:rsidRDefault="00AB67B7" w:rsidP="00F15635">
      <w:pPr>
        <w:jc w:val="right"/>
        <w:rPr>
          <w:b/>
          <w:bCs/>
          <w:szCs w:val="28"/>
        </w:rPr>
      </w:pPr>
    </w:p>
    <w:p w14:paraId="0FE28AF5" w14:textId="4B315736" w:rsidR="004E2D88" w:rsidRDefault="00AB67B7" w:rsidP="00AB67B7">
      <w:pPr>
        <w:pStyle w:val="ae"/>
        <w:ind w:firstLine="5103"/>
      </w:pPr>
      <w:r>
        <w:t>Генеральному директору</w:t>
      </w:r>
    </w:p>
    <w:p w14:paraId="3385D2A7" w14:textId="0E2C2AC1" w:rsidR="007731B7" w:rsidRDefault="00AB67B7" w:rsidP="00AB67B7">
      <w:pPr>
        <w:pStyle w:val="ae"/>
        <w:ind w:firstLine="5103"/>
      </w:pPr>
      <w:r>
        <w:t>ООО «Газпром добыча Ноябрьск»</w:t>
      </w:r>
    </w:p>
    <w:p w14:paraId="7CD8FA98" w14:textId="6EEE68A4" w:rsidR="00AB67B7" w:rsidRPr="00AB67B7" w:rsidRDefault="00AB67B7" w:rsidP="00AB67B7">
      <w:pPr>
        <w:pStyle w:val="ae"/>
        <w:ind w:firstLine="5103"/>
      </w:pPr>
      <w:r>
        <w:t>Кобычеву Владимиру Федоровичу</w:t>
      </w:r>
    </w:p>
    <w:p w14:paraId="055B8493" w14:textId="77777777" w:rsidR="004E2D88" w:rsidRDefault="004E2D88" w:rsidP="00AB67B7">
      <w:pPr>
        <w:jc w:val="both"/>
        <w:rPr>
          <w:b/>
          <w:bCs/>
        </w:rPr>
      </w:pPr>
    </w:p>
    <w:p w14:paraId="435E5F11" w14:textId="30EC31F8" w:rsidR="004477D3" w:rsidRDefault="00AB67B7" w:rsidP="00AB67B7">
      <w:pPr>
        <w:rPr>
          <w:szCs w:val="28"/>
        </w:rPr>
      </w:pPr>
      <w:r w:rsidRPr="00AB67B7">
        <w:rPr>
          <w:szCs w:val="28"/>
        </w:rPr>
        <w:t>Об отказе о сотрудничестве</w:t>
      </w:r>
    </w:p>
    <w:p w14:paraId="7565E65F" w14:textId="77777777" w:rsidR="00AB5DB4" w:rsidRDefault="00AB5DB4" w:rsidP="00AB67B7">
      <w:pPr>
        <w:rPr>
          <w:szCs w:val="28"/>
        </w:rPr>
      </w:pPr>
    </w:p>
    <w:p w14:paraId="7E8FF552" w14:textId="258C58F0" w:rsidR="00AB67B7" w:rsidRDefault="00AB67B7" w:rsidP="00AB67B7">
      <w:pPr>
        <w:jc w:val="center"/>
        <w:rPr>
          <w:szCs w:val="28"/>
        </w:rPr>
      </w:pPr>
      <w:r>
        <w:rPr>
          <w:szCs w:val="28"/>
        </w:rPr>
        <w:t>Уважаемый Владимир Федорович!</w:t>
      </w:r>
    </w:p>
    <w:p w14:paraId="008B3074" w14:textId="77777777" w:rsidR="00AB5DB4" w:rsidRPr="00AB67B7" w:rsidRDefault="00AB5DB4" w:rsidP="00AB67B7">
      <w:pPr>
        <w:jc w:val="center"/>
        <w:rPr>
          <w:szCs w:val="28"/>
        </w:rPr>
      </w:pPr>
    </w:p>
    <w:p w14:paraId="6A6BDAAD" w14:textId="5DA14D59" w:rsidR="00AB5DB4" w:rsidRDefault="005E0526" w:rsidP="00AB5DB4">
      <w:pPr>
        <w:pStyle w:val="ae"/>
        <w:ind w:firstLine="567"/>
        <w:jc w:val="both"/>
      </w:pPr>
      <w:r w:rsidRPr="004477D3">
        <w:t xml:space="preserve">Региональная корпоративная общественная организация </w:t>
      </w:r>
      <w:r w:rsidR="00B91FA1">
        <w:t>«</w:t>
      </w:r>
      <w:r w:rsidRPr="004477D3">
        <w:t>Центр информационной поддержки «Таганай»,</w:t>
      </w:r>
      <w:r w:rsidR="007731B7">
        <w:t xml:space="preserve"> </w:t>
      </w:r>
      <w:r w:rsidR="00AB5DB4">
        <w:t>благодарит Вас за предложение заключить соглашение о трудоустройстве инвалидов, за проявленный интерес к нашей организации.</w:t>
      </w:r>
    </w:p>
    <w:p w14:paraId="1F29FF69" w14:textId="6DFB81B2" w:rsidR="003D651D" w:rsidRDefault="003D651D" w:rsidP="00AB5DB4">
      <w:pPr>
        <w:pStyle w:val="ae"/>
        <w:ind w:firstLine="567"/>
        <w:jc w:val="both"/>
      </w:pPr>
      <w:r>
        <w:t xml:space="preserve">Мы внимательно изучили информацию по Вашему предложению. </w:t>
      </w:r>
      <w:r w:rsidR="00AB5DB4">
        <w:t>Вынуждены сообщить об отказе</w:t>
      </w:r>
      <w:r>
        <w:t xml:space="preserve"> о сотрудничестве, к сожалению, в организации нет вакансий. Все </w:t>
      </w:r>
      <w:r w:rsidR="005D1ECE">
        <w:t>штатные</w:t>
      </w:r>
      <w:r>
        <w:t xml:space="preserve"> места заняты. </w:t>
      </w:r>
    </w:p>
    <w:p w14:paraId="27349D5A" w14:textId="3872977A" w:rsidR="00AB5DB4" w:rsidRDefault="003D651D" w:rsidP="00AB5DB4">
      <w:pPr>
        <w:pStyle w:val="ae"/>
        <w:ind w:firstLine="567"/>
        <w:jc w:val="both"/>
      </w:pPr>
      <w:r>
        <w:t>Благодарим за предоставленную информацию.</w:t>
      </w:r>
    </w:p>
    <w:p w14:paraId="3A8751C4" w14:textId="29381BB0" w:rsidR="007731B7" w:rsidRDefault="007731B7" w:rsidP="007731B7">
      <w:pPr>
        <w:pStyle w:val="ae"/>
        <w:jc w:val="both"/>
      </w:pPr>
    </w:p>
    <w:p w14:paraId="5A563C31" w14:textId="77777777" w:rsidR="007731B7" w:rsidRDefault="007731B7" w:rsidP="004E2D88">
      <w:pPr>
        <w:pStyle w:val="ae"/>
        <w:jc w:val="both"/>
      </w:pP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sectPr w:rsidR="00CA3E45" w:rsidSect="00504F4B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3A1A0" w14:textId="77777777" w:rsidR="00AD1963" w:rsidRDefault="00AD1963" w:rsidP="00946DAB">
      <w:pPr>
        <w:spacing w:after="0" w:line="240" w:lineRule="auto"/>
      </w:pPr>
      <w:r>
        <w:separator/>
      </w:r>
    </w:p>
  </w:endnote>
  <w:endnote w:type="continuationSeparator" w:id="0">
    <w:p w14:paraId="173D7ECF" w14:textId="77777777" w:rsidR="00AD1963" w:rsidRDefault="00AD1963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1417027"/>
      <w:docPartObj>
        <w:docPartGallery w:val="Page Numbers (Bottom of Page)"/>
        <w:docPartUnique/>
      </w:docPartObj>
    </w:sdtPr>
    <w:sdtEndPr/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A63CA" w14:textId="77777777" w:rsidR="00AD1963" w:rsidRDefault="00AD1963" w:rsidP="00946DAB">
      <w:pPr>
        <w:spacing w:after="0" w:line="240" w:lineRule="auto"/>
      </w:pPr>
      <w:r>
        <w:separator/>
      </w:r>
    </w:p>
  </w:footnote>
  <w:footnote w:type="continuationSeparator" w:id="0">
    <w:p w14:paraId="3E0DA3E5" w14:textId="77777777" w:rsidR="00AD1963" w:rsidRDefault="00AD1963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9"/>
  </w:num>
  <w:num w:numId="5">
    <w:abstractNumId w:val="3"/>
  </w:num>
  <w:num w:numId="6">
    <w:abstractNumId w:val="2"/>
  </w:num>
  <w:num w:numId="7">
    <w:abstractNumId w:val="4"/>
  </w:num>
  <w:num w:numId="8">
    <w:abstractNumId w:val="0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oNotDisplayPageBoundaries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D651D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E3479"/>
    <w:rsid w:val="004F1692"/>
    <w:rsid w:val="004F432D"/>
    <w:rsid w:val="0050353F"/>
    <w:rsid w:val="00504F4B"/>
    <w:rsid w:val="0051592D"/>
    <w:rsid w:val="005333BF"/>
    <w:rsid w:val="00533F57"/>
    <w:rsid w:val="005372C2"/>
    <w:rsid w:val="00540763"/>
    <w:rsid w:val="00583046"/>
    <w:rsid w:val="005A755E"/>
    <w:rsid w:val="005B2ABD"/>
    <w:rsid w:val="005C0879"/>
    <w:rsid w:val="005C3FCB"/>
    <w:rsid w:val="005D1ECE"/>
    <w:rsid w:val="005E0526"/>
    <w:rsid w:val="005F4DC5"/>
    <w:rsid w:val="00603199"/>
    <w:rsid w:val="00670262"/>
    <w:rsid w:val="00673DA7"/>
    <w:rsid w:val="00682637"/>
    <w:rsid w:val="00693E02"/>
    <w:rsid w:val="006A5E39"/>
    <w:rsid w:val="006B62FC"/>
    <w:rsid w:val="006C55F5"/>
    <w:rsid w:val="006E7D31"/>
    <w:rsid w:val="006F6B25"/>
    <w:rsid w:val="00716A83"/>
    <w:rsid w:val="00724487"/>
    <w:rsid w:val="0073079B"/>
    <w:rsid w:val="007357AC"/>
    <w:rsid w:val="00740ECC"/>
    <w:rsid w:val="00744766"/>
    <w:rsid w:val="007731B7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125D8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5DB4"/>
    <w:rsid w:val="00AB67B7"/>
    <w:rsid w:val="00AB6951"/>
    <w:rsid w:val="00AD1963"/>
    <w:rsid w:val="00AD67D9"/>
    <w:rsid w:val="00AD6EAC"/>
    <w:rsid w:val="00AD7218"/>
    <w:rsid w:val="00AE7545"/>
    <w:rsid w:val="00B227C0"/>
    <w:rsid w:val="00B27E13"/>
    <w:rsid w:val="00B5183D"/>
    <w:rsid w:val="00B63B8E"/>
    <w:rsid w:val="00B6486F"/>
    <w:rsid w:val="00B67541"/>
    <w:rsid w:val="00B72135"/>
    <w:rsid w:val="00B77872"/>
    <w:rsid w:val="00B9112D"/>
    <w:rsid w:val="00B91FA1"/>
    <w:rsid w:val="00B952B9"/>
    <w:rsid w:val="00B962BF"/>
    <w:rsid w:val="00B96E04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606A9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08F0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C0C58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74A81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2015.dotx</Template>
  <TotalTime>4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cp:lastPrinted>2025-01-14T10:30:00Z</cp:lastPrinted>
  <dcterms:created xsi:type="dcterms:W3CDTF">2025-08-18T09:26:00Z</dcterms:created>
  <dcterms:modified xsi:type="dcterms:W3CDTF">2025-08-18T15:55:00Z</dcterms:modified>
</cp:coreProperties>
</file>